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Bidi" w:hAnsiTheme="minorBidi"/>
        </w:rPr>
        <w:id w:val="-1276941848"/>
        <w:docPartObj>
          <w:docPartGallery w:val="Cover Pages"/>
          <w:docPartUnique/>
        </w:docPartObj>
      </w:sdtPr>
      <w:sdtContent>
        <w:p w14:paraId="6AAA89BC" w14:textId="61F906F4" w:rsidR="00226002" w:rsidRPr="007F29FD" w:rsidRDefault="00EB19AC">
          <w:pPr>
            <w:rPr>
              <w:rFonts w:asciiTheme="minorBidi" w:hAnsiTheme="minorBidi"/>
            </w:rPr>
          </w:pPr>
          <w:r w:rsidRPr="007F29FD">
            <w:rPr>
              <w:rFonts w:asciiTheme="minorBidi" w:hAnsiTheme="minorBidi"/>
              <w:noProof/>
            </w:rPr>
            <w:drawing>
              <wp:anchor distT="0" distB="0" distL="114300" distR="114300" simplePos="0" relativeHeight="251663360" behindDoc="0" locked="0" layoutInCell="1" allowOverlap="1" wp14:anchorId="5F19D51D" wp14:editId="6EF0A89E">
                <wp:simplePos x="0" y="0"/>
                <wp:positionH relativeFrom="column">
                  <wp:posOffset>623159</wp:posOffset>
                </wp:positionH>
                <wp:positionV relativeFrom="paragraph">
                  <wp:posOffset>-842682</wp:posOffset>
                </wp:positionV>
                <wp:extent cx="4213412" cy="3547478"/>
                <wp:effectExtent l="0" t="0" r="0" b="0"/>
                <wp:wrapNone/>
                <wp:docPr id="1896866450" name="Picture 5" descr="University of Wolverhampton - NEW May 2024 cours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University of Wolverhampton - NEW May 2024 course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328" cy="35608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pPr w:leftFromText="187" w:rightFromText="187" w:vertAnchor="page" w:horzAnchor="margin" w:tblpXSpec="center" w:tblpY="5162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018"/>
          </w:tblGrid>
          <w:tr w:rsidR="003B67F5" w:rsidRPr="007F29FD" w14:paraId="5B7727C1" w14:textId="77777777" w:rsidTr="00EB19AC">
            <w:tc>
              <w:tcPr>
                <w:tcW w:w="7018" w:type="dxa"/>
              </w:tcPr>
              <w:sdt>
                <w:sdtPr>
                  <w:rPr>
                    <w:rFonts w:asciiTheme="minorBidi" w:eastAsiaTheme="majorEastAsia" w:hAnsiTheme="minorBidi"/>
                    <w:color w:val="4F81BD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CB3A3C6981C1ED478183810957A08BFF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6549CE2B" w14:textId="77777777" w:rsidR="003B67F5" w:rsidRPr="007F29FD" w:rsidRDefault="003B67F5" w:rsidP="00EB19AC">
                    <w:pPr>
                      <w:pStyle w:val="NoSpacing"/>
                      <w:spacing w:line="216" w:lineRule="auto"/>
                      <w:rPr>
                        <w:rFonts w:asciiTheme="minorBidi" w:eastAsiaTheme="majorEastAsia" w:hAnsiTheme="minorBidi"/>
                        <w:color w:val="4F81BD" w:themeColor="accent1"/>
                        <w:sz w:val="88"/>
                        <w:szCs w:val="88"/>
                      </w:rPr>
                    </w:pPr>
                    <w:r w:rsidRPr="007F29FD">
                      <w:rPr>
                        <w:rFonts w:asciiTheme="minorBidi" w:eastAsiaTheme="majorEastAsia" w:hAnsiTheme="minorBidi"/>
                        <w:color w:val="4F81BD" w:themeColor="accent1"/>
                        <w:sz w:val="88"/>
                        <w:szCs w:val="88"/>
                      </w:rPr>
                      <w:t>Medicine Tracker System</w:t>
                    </w:r>
                  </w:p>
                </w:sdtContent>
              </w:sdt>
            </w:tc>
          </w:tr>
          <w:tr w:rsidR="003B67F5" w:rsidRPr="007F29FD" w14:paraId="0E36AF57" w14:textId="77777777" w:rsidTr="00EB19AC">
            <w:sdt>
              <w:sdtPr>
                <w:rPr>
                  <w:rFonts w:asciiTheme="minorBidi" w:hAnsiTheme="minorBidi"/>
                  <w:color w:val="365F91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23FB1867375F0147A48011B8FD97572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018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53CF2AE" w14:textId="77777777" w:rsidR="003B67F5" w:rsidRPr="007F29FD" w:rsidRDefault="003B67F5" w:rsidP="00EB19AC">
                    <w:pPr>
                      <w:pStyle w:val="NoSpacing"/>
                      <w:rPr>
                        <w:rFonts w:asciiTheme="minorBidi" w:hAnsiTheme="minorBidi"/>
                        <w:color w:val="365F91" w:themeColor="accent1" w:themeShade="BF"/>
                        <w:sz w:val="24"/>
                      </w:rPr>
                    </w:pPr>
                    <w:r w:rsidRPr="007F29FD">
                      <w:rPr>
                        <w:rFonts w:asciiTheme="minorBidi" w:hAnsiTheme="minorBidi"/>
                        <w:color w:val="365F91" w:themeColor="accent1" w:themeShade="BF"/>
                        <w:sz w:val="24"/>
                        <w:szCs w:val="24"/>
                      </w:rPr>
                      <w:t>User Stories &amp; Requirements Specification</w:t>
                    </w:r>
                  </w:p>
                </w:tc>
              </w:sdtContent>
            </w:sdt>
          </w:tr>
        </w:tbl>
        <w:p w14:paraId="119DB80D" w14:textId="049D7069" w:rsidR="00226002" w:rsidRPr="007F29FD" w:rsidRDefault="006045F5">
          <w:pPr>
            <w:rPr>
              <w:rFonts w:asciiTheme="minorBidi" w:hAnsiTheme="minorBidi"/>
            </w:rPr>
          </w:pPr>
          <w:r w:rsidRPr="007F29FD">
            <w:rPr>
              <w:rFonts w:asciiTheme="minorBidi" w:hAnsiTheme="minorBidi"/>
              <w:noProof/>
            </w:rPr>
            <mc:AlternateContent>
              <mc:Choice Requires="wps">
                <w:drawing>
                  <wp:anchor distT="45720" distB="45720" distL="114300" distR="114300" simplePos="0" relativeHeight="251659264" behindDoc="0" locked="0" layoutInCell="1" allowOverlap="1" wp14:anchorId="07487650" wp14:editId="1D85F699">
                    <wp:simplePos x="0" y="0"/>
                    <wp:positionH relativeFrom="column">
                      <wp:posOffset>-214530</wp:posOffset>
                    </wp:positionH>
                    <wp:positionV relativeFrom="paragraph">
                      <wp:posOffset>4273550</wp:posOffset>
                    </wp:positionV>
                    <wp:extent cx="5958205" cy="1888490"/>
                    <wp:effectExtent l="0" t="0" r="10795" b="165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58205" cy="188849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64F98F4" w14:textId="77777777" w:rsidR="00226002" w:rsidRPr="003B67F5" w:rsidRDefault="00226002" w:rsidP="003B67F5">
                                <w:pPr>
                                  <w:pStyle w:val="NoSpacing"/>
                                  <w:shd w:val="clear" w:color="auto" w:fill="DBE5F1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5CS024 / Collaborative Development </w:t>
                                </w:r>
                              </w:p>
                              <w:p w14:paraId="64427ADF" w14:textId="1FC308EC" w:rsidR="00226002" w:rsidRPr="003B67F5" w:rsidRDefault="00226002" w:rsidP="003B67F5">
                                <w:pPr>
                                  <w:pStyle w:val="NoSpacing"/>
                                  <w:shd w:val="clear" w:color="auto" w:fill="DBE5F1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Sprint</w:t>
                                </w:r>
                                <w:r w:rsidR="006045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2: </w:t>
                                </w:r>
                                <w:r w:rsidR="006045F5" w:rsidRPr="006045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Minimum Marketable Product </w:t>
                                </w: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(M</w:t>
                                </w:r>
                                <w:r w:rsidR="006045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M</w:t>
                                </w: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P) </w:t>
                                </w:r>
                              </w:p>
                              <w:p w14:paraId="2846516B" w14:textId="6889ECDF" w:rsidR="00226002" w:rsidRPr="003B67F5" w:rsidRDefault="00226002" w:rsidP="003B67F5">
                                <w:pPr>
                                  <w:pStyle w:val="NoSpacing"/>
                                  <w:shd w:val="clear" w:color="auto" w:fill="DBE5F1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Business Analyst</w:t>
                                </w:r>
                                <w:r w:rsidR="003B67F5"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: </w:t>
                                </w:r>
                                <w:r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Aymane Salassi</w:t>
                                </w:r>
                                <w:r w:rsidR="00901471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/ </w:t>
                                </w:r>
                                <w:r w:rsidR="00901471" w:rsidRPr="00901471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2583299</w:t>
                                </w:r>
                              </w:p>
                              <w:p w14:paraId="127CA0BD" w14:textId="1E6B2C6D" w:rsidR="00226002" w:rsidRPr="003B67F5" w:rsidRDefault="006045F5" w:rsidP="003B67F5">
                                <w:pPr>
                                  <w:pStyle w:val="NoSpacing"/>
                                  <w:shd w:val="clear" w:color="auto" w:fill="DBE5F1" w:themeFill="accent1" w:themeFillTint="33"/>
                                  <w:spacing w:line="360" w:lineRule="auto"/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08</w:t>
                                </w:r>
                                <w:r w:rsidR="00226002"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/0</w:t>
                                </w:r>
                                <w:r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4</w:t>
                                </w:r>
                                <w:r w:rsidR="00226002" w:rsidRPr="003B67F5">
                                  <w:rPr>
                                    <w:rFonts w:asciiTheme="minorBidi" w:hAnsiTheme="minorBidi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/2026</w:t>
                                </w:r>
                              </w:p>
                              <w:p w14:paraId="66F96847" w14:textId="06D7B6A7" w:rsidR="00226002" w:rsidRPr="003B67F5" w:rsidRDefault="00226002" w:rsidP="00226002">
                                <w:pPr>
                                  <w:jc w:val="center"/>
                                  <w:rPr>
                                    <w:color w:val="1F497D" w:themeColor="text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748765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-16.9pt;margin-top:336.5pt;width:469.15pt;height:14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">
                    <v:textbox>
                      <w:txbxContent>
                        <w:p w14:paraId="764F98F4" w14:textId="77777777" w:rsidR="00226002" w:rsidRPr="003B67F5" w:rsidRDefault="00226002" w:rsidP="003B67F5">
                          <w:pPr>
                            <w:pStyle w:val="NoSpacing"/>
                            <w:shd w:val="clear" w:color="auto" w:fill="DBE5F1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5CS024 / Collaborative Development </w:t>
                          </w:r>
                        </w:p>
                        <w:p w14:paraId="64427ADF" w14:textId="1FC308EC" w:rsidR="00226002" w:rsidRPr="003B67F5" w:rsidRDefault="00226002" w:rsidP="003B67F5">
                          <w:pPr>
                            <w:pStyle w:val="NoSpacing"/>
                            <w:shd w:val="clear" w:color="auto" w:fill="DBE5F1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Sprint</w:t>
                          </w:r>
                          <w:r w:rsidR="006045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 2: </w:t>
                          </w:r>
                          <w:r w:rsidR="006045F5" w:rsidRPr="006045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Minimum Marketable Product </w:t>
                          </w: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(M</w:t>
                          </w:r>
                          <w:r w:rsidR="006045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M</w:t>
                          </w: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P) </w:t>
                          </w:r>
                        </w:p>
                        <w:p w14:paraId="2846516B" w14:textId="6889ECDF" w:rsidR="00226002" w:rsidRPr="003B67F5" w:rsidRDefault="00226002" w:rsidP="003B67F5">
                          <w:pPr>
                            <w:pStyle w:val="NoSpacing"/>
                            <w:shd w:val="clear" w:color="auto" w:fill="DBE5F1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Business Analyst</w:t>
                          </w:r>
                          <w:r w:rsidR="003B67F5"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 : </w:t>
                          </w:r>
                          <w:r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Aymane Salassi</w:t>
                          </w:r>
                          <w:r w:rsidR="00901471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 xml:space="preserve"> / </w:t>
                          </w:r>
                          <w:r w:rsidR="00901471" w:rsidRPr="00901471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2583299</w:t>
                          </w:r>
                        </w:p>
                        <w:p w14:paraId="127CA0BD" w14:textId="1E6B2C6D" w:rsidR="00226002" w:rsidRPr="003B67F5" w:rsidRDefault="006045F5" w:rsidP="003B67F5">
                          <w:pPr>
                            <w:pStyle w:val="NoSpacing"/>
                            <w:shd w:val="clear" w:color="auto" w:fill="DBE5F1" w:themeFill="accent1" w:themeFillTint="33"/>
                            <w:spacing w:line="360" w:lineRule="auto"/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08</w:t>
                          </w:r>
                          <w:r w:rsidR="00226002"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/0</w:t>
                          </w:r>
                          <w:r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4</w:t>
                          </w:r>
                          <w:r w:rsidR="00226002" w:rsidRPr="003B67F5">
                            <w:rPr>
                              <w:rFonts w:asciiTheme="minorBidi" w:hAnsiTheme="minorBidi"/>
                              <w:color w:val="000000" w:themeColor="text1"/>
                              <w:sz w:val="40"/>
                              <w:szCs w:val="40"/>
                            </w:rPr>
                            <w:t>/2026</w:t>
                          </w:r>
                        </w:p>
                        <w:p w14:paraId="66F96847" w14:textId="06D7B6A7" w:rsidR="00226002" w:rsidRPr="003B67F5" w:rsidRDefault="00226002" w:rsidP="00226002">
                          <w:pPr>
                            <w:jc w:val="center"/>
                            <w:rPr>
                              <w:color w:val="1F497D" w:themeColor="text2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EB19AC" w:rsidRPr="007F29FD">
            <w:rPr>
              <w:rFonts w:asciiTheme="minorBidi" w:hAnsiTheme="minorBidi"/>
              <w:noProof/>
            </w:rPr>
            <w:drawing>
              <wp:anchor distT="0" distB="0" distL="114300" distR="114300" simplePos="0" relativeHeight="251661312" behindDoc="0" locked="0" layoutInCell="1" allowOverlap="1" wp14:anchorId="4115F959" wp14:editId="2522A144">
                <wp:simplePos x="0" y="0"/>
                <wp:positionH relativeFrom="column">
                  <wp:posOffset>1523917</wp:posOffset>
                </wp:positionH>
                <wp:positionV relativeFrom="paragraph">
                  <wp:posOffset>6221507</wp:posOffset>
                </wp:positionV>
                <wp:extent cx="2435087" cy="2301611"/>
                <wp:effectExtent l="0" t="0" r="3810" b="0"/>
                <wp:wrapNone/>
                <wp:docPr id="3555913" name="Picture 1" descr="Accounts For Non-Accountants - Keepmepos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ccounts For Non-Accountants - Keepmepo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41103" cy="23072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B67F5" w:rsidRPr="007F29FD">
            <w:rPr>
              <w:rFonts w:asciiTheme="minorBidi" w:hAnsiTheme="minorBidi"/>
              <w:noProof/>
            </w:rPr>
            <w:t xml:space="preserve"> </w:t>
          </w:r>
          <w:r w:rsidR="00226002" w:rsidRPr="007F29FD">
            <w:rPr>
              <w:rFonts w:asciiTheme="minorBidi" w:hAnsiTheme="minorBidi"/>
            </w:rPr>
            <w:br w:type="page"/>
          </w:r>
        </w:p>
      </w:sdtContent>
    </w:sdt>
    <w:sdt>
      <w:sdtPr>
        <w:rPr>
          <w:rFonts w:asciiTheme="minorBidi" w:eastAsiaTheme="minorHAnsi" w:hAnsiTheme="minorBidi" w:cstheme="minorBidi"/>
          <w:color w:val="auto"/>
          <w:kern w:val="2"/>
          <w:sz w:val="24"/>
          <w:szCs w:val="22"/>
          <w:lang w:val="en-GB"/>
          <w14:ligatures w14:val="standardContextual"/>
        </w:rPr>
        <w:id w:val="350386350"/>
        <w:docPartObj>
          <w:docPartGallery w:val="Table of Contents"/>
          <w:docPartUnique/>
        </w:docPartObj>
      </w:sdtPr>
      <w:sdtEndPr>
        <w:rPr>
          <w:rFonts w:eastAsia="Times New Roman" w:cs="Times New Roman"/>
          <w:b/>
          <w:bCs/>
          <w:noProof/>
          <w:kern w:val="0"/>
          <w:szCs w:val="24"/>
          <w:lang w:val="en-MT"/>
          <w14:ligatures w14:val="none"/>
        </w:rPr>
      </w:sdtEndPr>
      <w:sdtContent>
        <w:p w14:paraId="108CEA83" w14:textId="6759B87F" w:rsidR="00AE1E65" w:rsidRPr="006045F5" w:rsidRDefault="00AE1E65" w:rsidP="006045F5">
          <w:pPr>
            <w:pStyle w:val="TOCHeading"/>
            <w:spacing w:line="480" w:lineRule="auto"/>
            <w:jc w:val="center"/>
            <w:rPr>
              <w:rFonts w:asciiTheme="minorBidi" w:hAnsiTheme="minorBidi" w:cstheme="minorBidi"/>
              <w:b/>
              <w:bCs/>
              <w:sz w:val="40"/>
              <w:szCs w:val="40"/>
            </w:rPr>
          </w:pPr>
          <w:r w:rsidRPr="006045F5">
            <w:rPr>
              <w:rFonts w:asciiTheme="minorBidi" w:hAnsiTheme="minorBidi" w:cstheme="minorBidi"/>
              <w:b/>
              <w:bCs/>
              <w:sz w:val="40"/>
              <w:szCs w:val="40"/>
            </w:rPr>
            <w:t>Table of Contents</w:t>
          </w:r>
          <w:r w:rsidR="006045F5">
            <w:rPr>
              <w:rFonts w:asciiTheme="minorBidi" w:hAnsiTheme="minorBidi" w:cstheme="minorBidi"/>
              <w:b/>
              <w:bCs/>
              <w:sz w:val="40"/>
              <w:szCs w:val="40"/>
            </w:rPr>
            <w:t>:</w:t>
          </w:r>
        </w:p>
        <w:p w14:paraId="5F19855B" w14:textId="116470DA" w:rsidR="009913CA" w:rsidRDefault="00AE1E65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r w:rsidRPr="006045F5">
            <w:rPr>
              <w:rFonts w:asciiTheme="minorBidi" w:hAnsiTheme="minorBidi" w:cstheme="minorBidi"/>
              <w:b w:val="0"/>
              <w:bCs w:val="0"/>
            </w:rPr>
            <w:fldChar w:fldCharType="begin"/>
          </w:r>
          <w:r w:rsidRPr="006045F5">
            <w:rPr>
              <w:rFonts w:asciiTheme="minorBidi" w:hAnsiTheme="minorBidi" w:cstheme="minorBidi"/>
            </w:rPr>
            <w:instrText xml:space="preserve"> TOC \o "1-3" \h \z \u </w:instrText>
          </w:r>
          <w:r w:rsidRPr="006045F5">
            <w:rPr>
              <w:rFonts w:asciiTheme="minorBidi" w:hAnsiTheme="minorBidi" w:cstheme="minorBidi"/>
              <w:b w:val="0"/>
              <w:bCs w:val="0"/>
            </w:rPr>
            <w:fldChar w:fldCharType="separate"/>
          </w:r>
          <w:hyperlink w:anchor="_Toc228797333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1. Introduction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_Toc228797333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711DE25A" w14:textId="142D5927" w:rsidR="009913CA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8797334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2. System Overview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_Toc228797334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2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22817EEC" w14:textId="6B8343B9" w:rsidR="009913CA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8797335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3. System Actors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_Toc228797335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3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5CEEF0AF" w14:textId="50A5A357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36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3.1 Patient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_Toc228797336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3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55945851" w14:textId="05E2DED6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37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3.2 Doctor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_Toc228797337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3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370D0719" w14:textId="5FAB48DB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38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3.3 Admin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_Toc228797338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3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09D62499" w14:textId="10D786C2" w:rsidR="009913CA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8797339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4. Functional Requirements (User Stories)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_Toc228797339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4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7746C53D" w14:textId="7DC7E90D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40" w:history="1">
            <w:r w:rsidR="009913CA" w:rsidRPr="001F50DA">
              <w:rPr>
                <w:rStyle w:val="Hyperlink"/>
                <w:rFonts w:asciiTheme="minorBidi" w:hAnsiTheme="minorBidi"/>
                <w:b/>
                <w:bCs/>
                <w:noProof/>
              </w:rPr>
              <w:t>4.1 Sprint 1: MVP User Stories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_Toc228797340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4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7109B62F" w14:textId="5637BFD8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41" w:history="1">
            <w:r w:rsidR="009913CA" w:rsidRPr="001F50DA">
              <w:rPr>
                <w:rStyle w:val="Hyperlink"/>
                <w:rFonts w:asciiTheme="minorBidi" w:hAnsiTheme="minorBidi"/>
                <w:b/>
                <w:bCs/>
                <w:noProof/>
              </w:rPr>
              <w:t>4.1.1 Patient User Stories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_Toc228797341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4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1C9F2130" w14:textId="0F414D79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42" w:history="1">
            <w:r w:rsidR="009913CA" w:rsidRPr="001F50DA">
              <w:rPr>
                <w:rStyle w:val="Hyperlink"/>
                <w:rFonts w:asciiTheme="minorBidi" w:hAnsiTheme="minorBidi"/>
                <w:b/>
                <w:bCs/>
                <w:noProof/>
              </w:rPr>
              <w:t>4.1.2 Doctor User Stories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_Toc228797342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5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1FC8E882" w14:textId="2D1B7DD7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43" w:history="1">
            <w:r w:rsidR="009913CA" w:rsidRPr="001F50DA">
              <w:rPr>
                <w:rStyle w:val="Hyperlink"/>
                <w:rFonts w:asciiTheme="minorBidi" w:hAnsiTheme="minorBidi"/>
                <w:b/>
                <w:bCs/>
                <w:noProof/>
              </w:rPr>
              <w:t>4.2 Sprint 2: MMP User Stories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_Toc228797343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7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798C944C" w14:textId="23536ED5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44" w:history="1">
            <w:r w:rsidR="009913CA" w:rsidRPr="001F50DA">
              <w:rPr>
                <w:rStyle w:val="Hyperlink"/>
                <w:rFonts w:asciiTheme="minorBidi" w:hAnsiTheme="minorBidi"/>
                <w:b/>
                <w:bCs/>
                <w:noProof/>
              </w:rPr>
              <w:t>4.2.1 Patient User Stories: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_Toc228797344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7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212215FB" w14:textId="009426FA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45" w:history="1">
            <w:r w:rsidR="009913CA" w:rsidRPr="001F50DA">
              <w:rPr>
                <w:rStyle w:val="Hyperlink"/>
                <w:rFonts w:asciiTheme="minorBidi" w:hAnsiTheme="minorBidi"/>
                <w:b/>
                <w:bCs/>
                <w:noProof/>
              </w:rPr>
              <w:t>4.2.2 Doctor User Stories: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_Toc228797345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8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33B20717" w14:textId="1B9FDC49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46" w:history="1">
            <w:r w:rsidR="009913CA" w:rsidRPr="001F50DA">
              <w:rPr>
                <w:rStyle w:val="Hyperlink"/>
                <w:rFonts w:asciiTheme="minorBidi" w:hAnsiTheme="minorBidi"/>
                <w:b/>
                <w:bCs/>
                <w:noProof/>
              </w:rPr>
              <w:t>4.2.3 Admin User Stories: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_Toc228797346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8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4FC6CD14" w14:textId="5337E9C7" w:rsidR="009913CA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8797347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5. Functional Requirements: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_Toc228797347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9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18B65C4C" w14:textId="4322413E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48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5.1 Sprint 1 – MVP (Core Features)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_Toc228797348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9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26FF95E5" w14:textId="375AA13F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49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Patient Functional Requirements: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_Toc228797349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9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36263434" w14:textId="3E9963DF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50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Doctor Functional Requirements: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_Toc228797350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9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72AD89B3" w14:textId="1C79F646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51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5.2 Sprint 2 – MMP (Enhanced Features)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_Toc228797351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10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06889DEE" w14:textId="546408B8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52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Patient Functional Requirements: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_Toc228797352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10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421F575A" w14:textId="0F0E1B34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53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Doctor Functional Requirements: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_Toc228797353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10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4766F1C2" w14:textId="5F342A72" w:rsidR="009913CA" w:rsidRDefault="00000000">
          <w:pPr>
            <w:pStyle w:val="TOC3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797354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Admin Functional Requirements: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_Toc228797354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11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5355860D" w14:textId="01BA6185" w:rsidR="009913CA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8797355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6. In Scope (Included Features)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_Toc228797355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12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1304941E" w14:textId="2074B3B8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56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Sprint 1: MVP (Core Features)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_Toc228797356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12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31B2EBE3" w14:textId="249B2C51" w:rsidR="009913CA" w:rsidRDefault="00000000">
          <w:pPr>
            <w:pStyle w:val="TOC2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14:ligatures w14:val="standardContextual"/>
            </w:rPr>
          </w:pPr>
          <w:hyperlink w:anchor="_Toc228797357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Sprint 2: MMP (Enhanced Features)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_Toc228797357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12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381024A7" w14:textId="458F8AFA" w:rsidR="009913CA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8797358" w:history="1">
            <w:r w:rsidR="009913CA" w:rsidRPr="001F50DA">
              <w:rPr>
                <w:rStyle w:val="Hyperlink"/>
                <w:rFonts w:asciiTheme="minorBidi" w:hAnsiTheme="minorBidi"/>
                <w:noProof/>
                <w:lang w:val="en-US"/>
              </w:rPr>
              <w:t>7</w:t>
            </w:r>
            <w:r w:rsidR="009913CA" w:rsidRPr="001F50DA">
              <w:rPr>
                <w:rStyle w:val="Hyperlink"/>
                <w:rFonts w:asciiTheme="minorBidi" w:hAnsiTheme="minorBidi"/>
                <w:noProof/>
              </w:rPr>
              <w:t>. Out of Scope / Future Improvements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_Toc228797358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13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5E5AF58E" w14:textId="000818E6" w:rsidR="009913CA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14:ligatures w14:val="standardContextual"/>
            </w:rPr>
          </w:pPr>
          <w:hyperlink w:anchor="_Toc228797359" w:history="1">
            <w:r w:rsidR="009913CA" w:rsidRPr="001F50DA">
              <w:rPr>
                <w:rStyle w:val="Hyperlink"/>
                <w:rFonts w:asciiTheme="minorBidi" w:hAnsiTheme="minorBidi"/>
                <w:noProof/>
              </w:rPr>
              <w:t>7. Conclusion</w:t>
            </w:r>
            <w:r w:rsidR="009913CA">
              <w:rPr>
                <w:noProof/>
                <w:webHidden/>
              </w:rPr>
              <w:tab/>
            </w:r>
            <w:r w:rsidR="009913CA">
              <w:rPr>
                <w:noProof/>
                <w:webHidden/>
              </w:rPr>
              <w:fldChar w:fldCharType="begin"/>
            </w:r>
            <w:r w:rsidR="009913CA">
              <w:rPr>
                <w:noProof/>
                <w:webHidden/>
              </w:rPr>
              <w:instrText xml:space="preserve"> PAGEREF _Toc228797359 \h </w:instrText>
            </w:r>
            <w:r w:rsidR="009913CA">
              <w:rPr>
                <w:noProof/>
                <w:webHidden/>
              </w:rPr>
            </w:r>
            <w:r w:rsidR="009913CA">
              <w:rPr>
                <w:noProof/>
                <w:webHidden/>
              </w:rPr>
              <w:fldChar w:fldCharType="separate"/>
            </w:r>
            <w:r w:rsidR="009913CA">
              <w:rPr>
                <w:noProof/>
                <w:webHidden/>
              </w:rPr>
              <w:t>14</w:t>
            </w:r>
            <w:r w:rsidR="009913CA">
              <w:rPr>
                <w:noProof/>
                <w:webHidden/>
              </w:rPr>
              <w:fldChar w:fldCharType="end"/>
            </w:r>
          </w:hyperlink>
        </w:p>
        <w:p w14:paraId="79B2E50B" w14:textId="628B2F16" w:rsidR="00AE1E65" w:rsidRPr="007F29FD" w:rsidRDefault="00AE1E65" w:rsidP="006045F5">
          <w:pPr>
            <w:spacing w:line="480" w:lineRule="auto"/>
            <w:rPr>
              <w:rFonts w:asciiTheme="minorBidi" w:hAnsiTheme="minorBidi"/>
            </w:rPr>
          </w:pPr>
          <w:r w:rsidRPr="006045F5">
            <w:rPr>
              <w:rFonts w:asciiTheme="minorBidi" w:hAnsiTheme="minorBidi"/>
              <w:b/>
              <w:bCs/>
              <w:noProof/>
            </w:rPr>
            <w:fldChar w:fldCharType="end"/>
          </w:r>
        </w:p>
      </w:sdtContent>
    </w:sdt>
    <w:p w14:paraId="77E78609" w14:textId="77777777" w:rsidR="009913CA" w:rsidRDefault="009913CA" w:rsidP="009913CA">
      <w:pPr>
        <w:pStyle w:val="Heading1"/>
        <w:spacing w:line="360" w:lineRule="auto"/>
        <w:rPr>
          <w:rFonts w:asciiTheme="minorBidi" w:hAnsiTheme="minorBidi" w:cstheme="minorBidi"/>
        </w:rPr>
      </w:pPr>
      <w:bookmarkStart w:id="0" w:name="_Toc228797333"/>
    </w:p>
    <w:p w14:paraId="55EDCBF9" w14:textId="77777777" w:rsidR="007B3288" w:rsidRDefault="007B3288" w:rsidP="009913CA">
      <w:pPr>
        <w:pStyle w:val="Heading1"/>
        <w:spacing w:line="360" w:lineRule="auto"/>
        <w:rPr>
          <w:rFonts w:asciiTheme="minorBidi" w:hAnsiTheme="minorBidi" w:cstheme="minorBidi"/>
        </w:rPr>
      </w:pPr>
    </w:p>
    <w:p w14:paraId="6CCCFB80" w14:textId="77777777" w:rsidR="007B3288" w:rsidRDefault="007B3288" w:rsidP="007B3288"/>
    <w:p w14:paraId="4099BA6B" w14:textId="77777777" w:rsidR="007B3288" w:rsidRPr="007B3288" w:rsidRDefault="007B3288" w:rsidP="007B3288"/>
    <w:p w14:paraId="382DB059" w14:textId="0A0AA878" w:rsidR="00C441A4" w:rsidRPr="007B3288" w:rsidRDefault="00AE1E65" w:rsidP="009913CA">
      <w:pPr>
        <w:pStyle w:val="Heading1"/>
        <w:spacing w:line="360" w:lineRule="auto"/>
        <w:rPr>
          <w:rFonts w:asciiTheme="minorBidi" w:hAnsiTheme="minorBidi" w:cstheme="minorBidi"/>
          <w:b/>
          <w:bCs/>
        </w:rPr>
      </w:pPr>
      <w:r w:rsidRPr="007B3288">
        <w:rPr>
          <w:rFonts w:asciiTheme="minorBidi" w:hAnsiTheme="minorBidi" w:cstheme="minorBidi"/>
          <w:b/>
          <w:bCs/>
        </w:rPr>
        <w:lastRenderedPageBreak/>
        <w:t xml:space="preserve">1. </w:t>
      </w:r>
      <w:r w:rsidR="00C441A4" w:rsidRPr="007B3288">
        <w:rPr>
          <w:rFonts w:asciiTheme="minorBidi" w:hAnsiTheme="minorBidi" w:cstheme="minorBidi"/>
          <w:b/>
          <w:bCs/>
        </w:rPr>
        <w:t>Introduction</w:t>
      </w:r>
      <w:bookmarkEnd w:id="0"/>
    </w:p>
    <w:p w14:paraId="1AB0D18E" w14:textId="2901C7CE" w:rsidR="00E916E2" w:rsidRPr="00E916E2" w:rsidRDefault="00E916E2" w:rsidP="0051006A">
      <w:p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</w:rPr>
        <w:t>This document outlines the User Stories and requirements of the Medicine Tracker system across Sprint 1 (Minimum Viable Product MVP) and Sprint 2 (Minimum Marketable Product MMP).</w:t>
      </w:r>
    </w:p>
    <w:p w14:paraId="0C63EB5D" w14:textId="77777777" w:rsidR="00E916E2" w:rsidRPr="00E916E2" w:rsidRDefault="00E916E2" w:rsidP="0051006A">
      <w:p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</w:rPr>
        <w:t>The system is designed for two primary users:</w:t>
      </w:r>
    </w:p>
    <w:p w14:paraId="7048F9CB" w14:textId="7467E453" w:rsidR="00E916E2" w:rsidRPr="00E916E2" w:rsidRDefault="00E916E2" w:rsidP="0051006A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  <w:b/>
          <w:bCs/>
        </w:rPr>
        <w:t>Patient</w:t>
      </w:r>
      <w:r w:rsidRPr="00E916E2">
        <w:rPr>
          <w:rFonts w:asciiTheme="minorBidi" w:hAnsiTheme="minorBidi"/>
          <w:b/>
          <w:bCs/>
          <w:lang w:val="en-US"/>
        </w:rPr>
        <w:t>:</w:t>
      </w:r>
      <w:r w:rsidRPr="00E916E2">
        <w:rPr>
          <w:rFonts w:asciiTheme="minorBidi" w:hAnsiTheme="minorBidi"/>
          <w:lang w:val="en-US"/>
        </w:rPr>
        <w:t xml:space="preserve"> </w:t>
      </w:r>
      <w:r w:rsidRPr="00E916E2">
        <w:rPr>
          <w:rFonts w:asciiTheme="minorBidi" w:hAnsiTheme="minorBidi"/>
        </w:rPr>
        <w:t xml:space="preserve">to track medications and monitor adherence </w:t>
      </w:r>
    </w:p>
    <w:p w14:paraId="3AA3C4A0" w14:textId="245D3AF7" w:rsidR="00E916E2" w:rsidRPr="00E916E2" w:rsidRDefault="00E916E2" w:rsidP="0051006A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  <w:b/>
          <w:bCs/>
        </w:rPr>
        <w:t>Doctor</w:t>
      </w:r>
      <w:r w:rsidRPr="00E916E2">
        <w:rPr>
          <w:rFonts w:asciiTheme="minorBidi" w:hAnsiTheme="minorBidi"/>
          <w:b/>
          <w:bCs/>
          <w:lang w:val="en-US"/>
        </w:rPr>
        <w:t>:</w:t>
      </w:r>
      <w:r w:rsidRPr="00E916E2">
        <w:rPr>
          <w:rFonts w:asciiTheme="minorBidi" w:hAnsiTheme="minorBidi"/>
          <w:lang w:val="en-US"/>
        </w:rPr>
        <w:t xml:space="preserve"> </w:t>
      </w:r>
      <w:r w:rsidRPr="00E916E2">
        <w:rPr>
          <w:rFonts w:asciiTheme="minorBidi" w:hAnsiTheme="minorBidi"/>
        </w:rPr>
        <w:t xml:space="preserve">to manage prescriptions and monitor patient compliance </w:t>
      </w:r>
    </w:p>
    <w:p w14:paraId="37BB0CE9" w14:textId="77777777" w:rsidR="00E916E2" w:rsidRPr="00E916E2" w:rsidRDefault="00E916E2" w:rsidP="0051006A">
      <w:p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</w:rPr>
        <w:t>The purpose of this document is to provide a clear development guideline, ensure alignment within the team, and define the system scope across both development sprints.</w:t>
      </w:r>
    </w:p>
    <w:p w14:paraId="5038B166" w14:textId="77777777" w:rsidR="00226002" w:rsidRDefault="00226002" w:rsidP="00226002">
      <w:pPr>
        <w:rPr>
          <w:rFonts w:asciiTheme="minorBidi" w:hAnsiTheme="minorBidi"/>
        </w:rPr>
      </w:pPr>
    </w:p>
    <w:p w14:paraId="01F0CAB5" w14:textId="77777777" w:rsidR="00E916E2" w:rsidRDefault="00E916E2" w:rsidP="00226002">
      <w:pPr>
        <w:rPr>
          <w:rFonts w:asciiTheme="minorBidi" w:hAnsiTheme="minorBidi"/>
        </w:rPr>
      </w:pPr>
    </w:p>
    <w:p w14:paraId="627790F6" w14:textId="77777777" w:rsidR="00E916E2" w:rsidRPr="00E916E2" w:rsidRDefault="00E916E2" w:rsidP="00226002">
      <w:pPr>
        <w:rPr>
          <w:rFonts w:asciiTheme="minorBidi" w:hAnsiTheme="minorBidi"/>
        </w:rPr>
      </w:pPr>
    </w:p>
    <w:p w14:paraId="29FA8699" w14:textId="77777777" w:rsidR="00226002" w:rsidRPr="007B3288" w:rsidRDefault="00226002" w:rsidP="00EC61AA">
      <w:pPr>
        <w:pStyle w:val="Heading1"/>
        <w:spacing w:line="360" w:lineRule="auto"/>
        <w:rPr>
          <w:rFonts w:asciiTheme="minorBidi" w:hAnsiTheme="minorBidi" w:cstheme="minorBidi"/>
          <w:b/>
          <w:bCs/>
        </w:rPr>
      </w:pPr>
      <w:bookmarkStart w:id="1" w:name="_Toc228797334"/>
      <w:r w:rsidRPr="007B3288">
        <w:rPr>
          <w:rFonts w:asciiTheme="minorBidi" w:hAnsiTheme="minorBidi" w:cstheme="minorBidi"/>
          <w:b/>
          <w:bCs/>
        </w:rPr>
        <w:t>2. System Overview</w:t>
      </w:r>
      <w:bookmarkEnd w:id="1"/>
    </w:p>
    <w:p w14:paraId="1E0513F1" w14:textId="61B3452D" w:rsidR="00E916E2" w:rsidRPr="00E916E2" w:rsidRDefault="00E916E2" w:rsidP="0051006A">
      <w:p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</w:rPr>
        <w:t>The Medicine Tracker system allows patients to record and monitor their medication usage, while enabling doctors to manage prescriptions and review patient adherence through a web</w:t>
      </w:r>
      <w:r w:rsidR="001B087C">
        <w:rPr>
          <w:rFonts w:asciiTheme="minorBidi" w:hAnsiTheme="minorBidi"/>
          <w:lang w:val="en-US"/>
        </w:rPr>
        <w:t xml:space="preserve"> </w:t>
      </w:r>
      <w:r w:rsidRPr="00E916E2">
        <w:rPr>
          <w:rFonts w:asciiTheme="minorBidi" w:hAnsiTheme="minorBidi"/>
        </w:rPr>
        <w:t>based dashboard.</w:t>
      </w:r>
    </w:p>
    <w:p w14:paraId="43DAB913" w14:textId="77777777" w:rsidR="00E916E2" w:rsidRPr="00E916E2" w:rsidRDefault="00E916E2" w:rsidP="0051006A">
      <w:p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</w:rPr>
        <w:t>The system is developed in two phases:</w:t>
      </w:r>
    </w:p>
    <w:p w14:paraId="38FAF468" w14:textId="7BFD4B99" w:rsidR="00E916E2" w:rsidRPr="00E916E2" w:rsidRDefault="00E916E2" w:rsidP="0051006A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  <w:b/>
          <w:bCs/>
        </w:rPr>
        <w:t>Sprint 1 (MVP):</w:t>
      </w:r>
      <w:r w:rsidRPr="00E916E2">
        <w:rPr>
          <w:rFonts w:asciiTheme="minorBidi" w:hAnsiTheme="minorBidi"/>
        </w:rPr>
        <w:t xml:space="preserve"> Core system functionality </w:t>
      </w:r>
    </w:p>
    <w:p w14:paraId="0E7EFFD8" w14:textId="3CE8D0B9" w:rsidR="00E916E2" w:rsidRPr="00E916E2" w:rsidRDefault="00E916E2" w:rsidP="0051006A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  <w:b/>
          <w:bCs/>
        </w:rPr>
        <w:t>Sprint 2 (MMP):</w:t>
      </w:r>
      <w:r w:rsidRPr="00E916E2">
        <w:rPr>
          <w:rFonts w:asciiTheme="minorBidi" w:hAnsiTheme="minorBidi"/>
        </w:rPr>
        <w:t xml:space="preserve"> features and enhancements </w:t>
      </w:r>
    </w:p>
    <w:p w14:paraId="3929AE94" w14:textId="77777777" w:rsidR="00E916E2" w:rsidRPr="00E916E2" w:rsidRDefault="00E916E2" w:rsidP="0051006A">
      <w:pPr>
        <w:spacing w:line="360" w:lineRule="auto"/>
        <w:rPr>
          <w:rFonts w:asciiTheme="minorBidi" w:hAnsiTheme="minorBidi"/>
        </w:rPr>
      </w:pPr>
      <w:r w:rsidRPr="00E916E2">
        <w:rPr>
          <w:rFonts w:asciiTheme="minorBidi" w:hAnsiTheme="minorBidi"/>
        </w:rPr>
        <w:t>This phased approach ensures a working system is delivered early, followed by improvements that increase usability and overall value.</w:t>
      </w:r>
    </w:p>
    <w:p w14:paraId="684DB475" w14:textId="62A42415" w:rsidR="00226002" w:rsidRPr="007F29FD" w:rsidRDefault="00226002" w:rsidP="00EC61AA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</w:rPr>
        <w:br w:type="page"/>
      </w:r>
    </w:p>
    <w:p w14:paraId="0810E8AA" w14:textId="77777777" w:rsidR="00226002" w:rsidRPr="007B3288" w:rsidRDefault="00226002" w:rsidP="00EC61AA">
      <w:pPr>
        <w:pStyle w:val="Heading1"/>
        <w:spacing w:line="360" w:lineRule="auto"/>
        <w:rPr>
          <w:rFonts w:asciiTheme="minorBidi" w:hAnsiTheme="minorBidi" w:cstheme="minorBidi"/>
          <w:b/>
          <w:bCs/>
        </w:rPr>
      </w:pPr>
      <w:bookmarkStart w:id="2" w:name="_Toc228797335"/>
      <w:r w:rsidRPr="007B3288">
        <w:rPr>
          <w:rFonts w:asciiTheme="minorBidi" w:hAnsiTheme="minorBidi" w:cstheme="minorBidi"/>
          <w:b/>
          <w:bCs/>
        </w:rPr>
        <w:lastRenderedPageBreak/>
        <w:t>3. System Actors</w:t>
      </w:r>
      <w:bookmarkEnd w:id="2"/>
    </w:p>
    <w:p w14:paraId="0BBA746A" w14:textId="77777777" w:rsidR="00226002" w:rsidRPr="007F29FD" w:rsidRDefault="00226002" w:rsidP="00EC61AA">
      <w:pPr>
        <w:pStyle w:val="Heading2"/>
        <w:spacing w:line="360" w:lineRule="auto"/>
        <w:rPr>
          <w:rFonts w:asciiTheme="minorBidi" w:hAnsiTheme="minorBidi" w:cstheme="minorBidi"/>
        </w:rPr>
      </w:pPr>
      <w:bookmarkStart w:id="3" w:name="_Toc228797336"/>
      <w:r w:rsidRPr="007F29FD">
        <w:rPr>
          <w:rFonts w:asciiTheme="minorBidi" w:hAnsiTheme="minorBidi" w:cstheme="minorBidi"/>
        </w:rPr>
        <w:t>3.1 Patient</w:t>
      </w:r>
      <w:bookmarkEnd w:id="3"/>
    </w:p>
    <w:p w14:paraId="0B10B1E5" w14:textId="77777777" w:rsidR="00226002" w:rsidRPr="007F29FD" w:rsidRDefault="00226002" w:rsidP="00EC61AA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</w:rPr>
        <w:t>A patient is a registered user who interacts with the application to:</w:t>
      </w:r>
    </w:p>
    <w:p w14:paraId="1A855830" w14:textId="77777777" w:rsidR="00226002" w:rsidRPr="007F29FD" w:rsidRDefault="00226002" w:rsidP="00EC61AA">
      <w:pPr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</w:rPr>
        <w:t>Create an account and log in securely</w:t>
      </w:r>
    </w:p>
    <w:p w14:paraId="0894F38C" w14:textId="77777777" w:rsidR="00226002" w:rsidRPr="007F29FD" w:rsidRDefault="00226002" w:rsidP="00EC61AA">
      <w:pPr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</w:rPr>
        <w:t>View their prescribed medications</w:t>
      </w:r>
    </w:p>
    <w:p w14:paraId="554FE79F" w14:textId="77777777" w:rsidR="00226002" w:rsidRPr="007F29FD" w:rsidRDefault="00226002" w:rsidP="00EC61AA">
      <w:pPr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</w:rPr>
        <w:t>Receive notifications for scheduled doses</w:t>
      </w:r>
    </w:p>
    <w:p w14:paraId="7575AD94" w14:textId="77777777" w:rsidR="00226002" w:rsidRPr="007F29FD" w:rsidRDefault="00226002" w:rsidP="00EC61AA">
      <w:pPr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</w:rPr>
        <w:t>Mark medications as taken or missed</w:t>
      </w:r>
    </w:p>
    <w:p w14:paraId="3E90F968" w14:textId="77777777" w:rsidR="00226002" w:rsidRPr="007F29FD" w:rsidRDefault="00226002" w:rsidP="00EC61AA">
      <w:pPr>
        <w:numPr>
          <w:ilvl w:val="0"/>
          <w:numId w:val="1"/>
        </w:num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</w:rPr>
        <w:t>View their medication intake history</w:t>
      </w:r>
    </w:p>
    <w:p w14:paraId="5604B273" w14:textId="77777777" w:rsidR="00FF499C" w:rsidRPr="007F29FD" w:rsidRDefault="00FF499C" w:rsidP="00FF499C">
      <w:pPr>
        <w:numPr>
          <w:ilvl w:val="0"/>
          <w:numId w:val="1"/>
        </w:numPr>
        <w:rPr>
          <w:rFonts w:asciiTheme="minorBidi" w:hAnsiTheme="minorBidi"/>
        </w:rPr>
      </w:pPr>
      <w:r w:rsidRPr="007F29FD">
        <w:rPr>
          <w:rFonts w:asciiTheme="minorBidi" w:hAnsiTheme="minorBidi"/>
        </w:rPr>
        <w:t>Send and receive messages with their doctor</w:t>
      </w:r>
    </w:p>
    <w:p w14:paraId="1B1CFF20" w14:textId="77777777" w:rsidR="00226002" w:rsidRPr="007F29FD" w:rsidRDefault="00226002" w:rsidP="00226002">
      <w:pPr>
        <w:rPr>
          <w:rFonts w:asciiTheme="minorBidi" w:hAnsiTheme="minorBidi"/>
        </w:rPr>
      </w:pPr>
    </w:p>
    <w:p w14:paraId="42743D86" w14:textId="77777777" w:rsidR="00226002" w:rsidRPr="007F29FD" w:rsidRDefault="00226002" w:rsidP="00226002">
      <w:pPr>
        <w:pStyle w:val="Heading2"/>
        <w:rPr>
          <w:rFonts w:asciiTheme="minorBidi" w:hAnsiTheme="minorBidi" w:cstheme="minorBidi"/>
        </w:rPr>
      </w:pPr>
      <w:bookmarkStart w:id="4" w:name="_Toc228797337"/>
      <w:r w:rsidRPr="007F29FD">
        <w:rPr>
          <w:rFonts w:asciiTheme="minorBidi" w:hAnsiTheme="minorBidi" w:cstheme="minorBidi"/>
        </w:rPr>
        <w:t>3.2 Doctor</w:t>
      </w:r>
      <w:bookmarkEnd w:id="4"/>
    </w:p>
    <w:p w14:paraId="006921CA" w14:textId="77777777" w:rsidR="00226002" w:rsidRPr="007F29FD" w:rsidRDefault="00226002" w:rsidP="00226002">
      <w:pPr>
        <w:rPr>
          <w:rFonts w:asciiTheme="minorBidi" w:hAnsiTheme="minorBidi"/>
        </w:rPr>
      </w:pPr>
      <w:r w:rsidRPr="007F29FD">
        <w:rPr>
          <w:rFonts w:asciiTheme="minorBidi" w:hAnsiTheme="minorBidi"/>
        </w:rPr>
        <w:t>A doctor is a registered healthcare professional who accesses the web dashboard to:</w:t>
      </w:r>
    </w:p>
    <w:p w14:paraId="5C41E945" w14:textId="77777777" w:rsidR="00226002" w:rsidRPr="007F29FD" w:rsidRDefault="00226002" w:rsidP="00226002">
      <w:pPr>
        <w:numPr>
          <w:ilvl w:val="0"/>
          <w:numId w:val="1"/>
        </w:numPr>
        <w:rPr>
          <w:rFonts w:asciiTheme="minorBidi" w:hAnsiTheme="minorBidi"/>
        </w:rPr>
      </w:pPr>
      <w:r w:rsidRPr="007F29FD">
        <w:rPr>
          <w:rFonts w:asciiTheme="minorBidi" w:hAnsiTheme="minorBidi"/>
        </w:rPr>
        <w:t>Log into the system securely</w:t>
      </w:r>
    </w:p>
    <w:p w14:paraId="679EE052" w14:textId="77777777" w:rsidR="00226002" w:rsidRPr="007F29FD" w:rsidRDefault="00226002" w:rsidP="00226002">
      <w:pPr>
        <w:numPr>
          <w:ilvl w:val="0"/>
          <w:numId w:val="1"/>
        </w:numPr>
        <w:rPr>
          <w:rFonts w:asciiTheme="minorBidi" w:hAnsiTheme="minorBidi"/>
        </w:rPr>
      </w:pPr>
      <w:r w:rsidRPr="007F29FD">
        <w:rPr>
          <w:rFonts w:asciiTheme="minorBidi" w:hAnsiTheme="minorBidi"/>
        </w:rPr>
        <w:t>Add, edit, and manage medications (name, dosage, schedule/frequency) for patients</w:t>
      </w:r>
    </w:p>
    <w:p w14:paraId="5510935D" w14:textId="77777777" w:rsidR="00226002" w:rsidRPr="007F29FD" w:rsidRDefault="00226002" w:rsidP="00226002">
      <w:pPr>
        <w:numPr>
          <w:ilvl w:val="0"/>
          <w:numId w:val="1"/>
        </w:numPr>
        <w:rPr>
          <w:rFonts w:asciiTheme="minorBidi" w:hAnsiTheme="minorBidi"/>
        </w:rPr>
      </w:pPr>
      <w:r w:rsidRPr="007F29FD">
        <w:rPr>
          <w:rFonts w:asciiTheme="minorBidi" w:hAnsiTheme="minorBidi"/>
        </w:rPr>
        <w:t>View the list of assigned patients</w:t>
      </w:r>
    </w:p>
    <w:p w14:paraId="77F22E00" w14:textId="77777777" w:rsidR="00226002" w:rsidRPr="007F29FD" w:rsidRDefault="00226002" w:rsidP="00226002">
      <w:pPr>
        <w:numPr>
          <w:ilvl w:val="0"/>
          <w:numId w:val="1"/>
        </w:numPr>
        <w:rPr>
          <w:rFonts w:asciiTheme="minorBidi" w:hAnsiTheme="minorBidi"/>
        </w:rPr>
      </w:pPr>
      <w:r w:rsidRPr="007F29FD">
        <w:rPr>
          <w:rFonts w:asciiTheme="minorBidi" w:hAnsiTheme="minorBidi"/>
        </w:rPr>
        <w:t>View each patient’s medication records and intake history</w:t>
      </w:r>
    </w:p>
    <w:p w14:paraId="53EE97DC" w14:textId="77777777" w:rsidR="0051006A" w:rsidRDefault="00FF499C" w:rsidP="00FF499C">
      <w:pPr>
        <w:numPr>
          <w:ilvl w:val="0"/>
          <w:numId w:val="1"/>
        </w:numPr>
        <w:rPr>
          <w:rFonts w:asciiTheme="minorBidi" w:hAnsiTheme="minorBidi"/>
        </w:rPr>
      </w:pPr>
      <w:r w:rsidRPr="007F29FD">
        <w:rPr>
          <w:rFonts w:asciiTheme="minorBidi" w:hAnsiTheme="minorBidi"/>
        </w:rPr>
        <w:t>Send and receive messages with patients.</w:t>
      </w:r>
    </w:p>
    <w:p w14:paraId="7DD988A5" w14:textId="77777777" w:rsidR="0051006A" w:rsidRDefault="0051006A" w:rsidP="0051006A">
      <w:pPr>
        <w:rPr>
          <w:rFonts w:asciiTheme="minorBidi" w:hAnsiTheme="minorBidi"/>
        </w:rPr>
      </w:pPr>
    </w:p>
    <w:p w14:paraId="355F2A6D" w14:textId="77777777" w:rsidR="0051006A" w:rsidRPr="0051006A" w:rsidRDefault="0051006A" w:rsidP="0051006A">
      <w:pPr>
        <w:pStyle w:val="Heading2"/>
        <w:rPr>
          <w:rFonts w:asciiTheme="minorBidi" w:hAnsiTheme="minorBidi" w:cstheme="minorBidi"/>
          <w:sz w:val="36"/>
        </w:rPr>
      </w:pPr>
      <w:bookmarkStart w:id="5" w:name="_Toc228797338"/>
      <w:r w:rsidRPr="0051006A">
        <w:rPr>
          <w:rStyle w:val="Strong"/>
          <w:rFonts w:asciiTheme="minorBidi" w:hAnsiTheme="minorBidi" w:cstheme="minorBidi"/>
          <w:b w:val="0"/>
          <w:bCs w:val="0"/>
        </w:rPr>
        <w:t>3.3 Admin</w:t>
      </w:r>
      <w:bookmarkEnd w:id="5"/>
    </w:p>
    <w:p w14:paraId="1EEB6AB2" w14:textId="77777777" w:rsidR="0051006A" w:rsidRPr="0051006A" w:rsidRDefault="0051006A" w:rsidP="0051006A">
      <w:pPr>
        <w:pStyle w:val="NormalWeb"/>
        <w:spacing w:line="360" w:lineRule="auto"/>
        <w:jc w:val="both"/>
        <w:rPr>
          <w:rFonts w:asciiTheme="minorBidi" w:hAnsiTheme="minorBidi" w:cstheme="minorBidi"/>
        </w:rPr>
      </w:pPr>
      <w:r w:rsidRPr="0051006A">
        <w:rPr>
          <w:rFonts w:asciiTheme="minorBidi" w:hAnsiTheme="minorBidi" w:cstheme="minorBidi"/>
        </w:rPr>
        <w:t>An admin is responsible for system management and can:</w:t>
      </w:r>
    </w:p>
    <w:p w14:paraId="4868F300" w14:textId="563EE58B" w:rsidR="0051006A" w:rsidRPr="0051006A" w:rsidRDefault="0051006A" w:rsidP="0051006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Theme="minorBidi" w:hAnsiTheme="minorBidi"/>
        </w:rPr>
      </w:pPr>
      <w:r w:rsidRPr="0051006A">
        <w:rPr>
          <w:rFonts w:asciiTheme="minorBidi" w:hAnsiTheme="minorBidi"/>
        </w:rPr>
        <w:t xml:space="preserve">Log into the system </w:t>
      </w:r>
    </w:p>
    <w:p w14:paraId="7D3F13A6" w14:textId="37359611" w:rsidR="0051006A" w:rsidRPr="0051006A" w:rsidRDefault="0051006A" w:rsidP="0051006A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rPr>
          <w:rFonts w:asciiTheme="minorBidi" w:hAnsiTheme="minorBidi"/>
        </w:rPr>
      </w:pPr>
      <w:r w:rsidRPr="0051006A">
        <w:rPr>
          <w:rFonts w:asciiTheme="minorBidi" w:hAnsiTheme="minorBidi"/>
        </w:rPr>
        <w:t>Manage users (add/remove patients and doctors)</w:t>
      </w:r>
    </w:p>
    <w:p w14:paraId="24A26067" w14:textId="547B7DD5" w:rsidR="00226002" w:rsidRPr="007F29FD" w:rsidRDefault="00226002" w:rsidP="0051006A">
      <w:pPr>
        <w:rPr>
          <w:rFonts w:asciiTheme="minorBidi" w:hAnsiTheme="minorBidi"/>
        </w:rPr>
      </w:pPr>
      <w:r w:rsidRPr="007F29FD">
        <w:rPr>
          <w:rFonts w:asciiTheme="minorBidi" w:hAnsiTheme="minorBidi"/>
        </w:rPr>
        <w:br w:type="page"/>
      </w:r>
    </w:p>
    <w:p w14:paraId="04591781" w14:textId="547B7DD5" w:rsidR="00226002" w:rsidRPr="0051006A" w:rsidRDefault="00226002" w:rsidP="007B3288">
      <w:pPr>
        <w:pStyle w:val="Heading1"/>
        <w:spacing w:line="360" w:lineRule="auto"/>
        <w:rPr>
          <w:rFonts w:asciiTheme="minorBidi" w:hAnsiTheme="minorBidi" w:cstheme="minorBidi"/>
          <w:b/>
          <w:bCs/>
        </w:rPr>
      </w:pPr>
      <w:bookmarkStart w:id="6" w:name="_Toc228797339"/>
      <w:r w:rsidRPr="0051006A">
        <w:rPr>
          <w:rFonts w:asciiTheme="minorBidi" w:hAnsiTheme="minorBidi" w:cstheme="minorBidi"/>
          <w:b/>
          <w:bCs/>
        </w:rPr>
        <w:lastRenderedPageBreak/>
        <w:t>4. Functional Requirements (User Stories)</w:t>
      </w:r>
      <w:bookmarkEnd w:id="6"/>
    </w:p>
    <w:p w14:paraId="48C9EC15" w14:textId="6871F52D" w:rsidR="00A42FC1" w:rsidRDefault="00A42FC1" w:rsidP="007B3288">
      <w:pPr>
        <w:pStyle w:val="Heading2"/>
        <w:spacing w:line="360" w:lineRule="auto"/>
        <w:rPr>
          <w:rFonts w:asciiTheme="minorBidi" w:hAnsiTheme="minorBidi"/>
          <w:b/>
          <w:bCs/>
        </w:rPr>
      </w:pPr>
      <w:bookmarkStart w:id="7" w:name="_Toc228797340"/>
      <w:r w:rsidRPr="00A42FC1">
        <w:rPr>
          <w:rFonts w:asciiTheme="minorBidi" w:hAnsiTheme="minorBidi" w:cstheme="minorBidi"/>
          <w:b/>
          <w:bCs/>
        </w:rPr>
        <w:t>4.1 Sprint 1</w:t>
      </w:r>
      <w:r>
        <w:rPr>
          <w:rFonts w:asciiTheme="minorBidi" w:hAnsiTheme="minorBidi"/>
          <w:b/>
          <w:bCs/>
        </w:rPr>
        <w:t>:</w:t>
      </w:r>
      <w:r w:rsidRPr="00A42FC1">
        <w:rPr>
          <w:rFonts w:asciiTheme="minorBidi" w:hAnsiTheme="minorBidi" w:cstheme="minorBidi"/>
          <w:b/>
          <w:bCs/>
        </w:rPr>
        <w:t xml:space="preserve"> MVP User Stories</w:t>
      </w:r>
      <w:bookmarkEnd w:id="7"/>
    </w:p>
    <w:p w14:paraId="11784815" w14:textId="43C155AC" w:rsidR="00A42FC1" w:rsidRPr="006045F5" w:rsidRDefault="00A42FC1" w:rsidP="007B3288">
      <w:pPr>
        <w:pStyle w:val="Heading3"/>
        <w:spacing w:line="360" w:lineRule="auto"/>
        <w:rPr>
          <w:rFonts w:asciiTheme="minorBidi" w:hAnsiTheme="minorBidi" w:cstheme="minorBidi"/>
          <w:b/>
          <w:bCs/>
        </w:rPr>
      </w:pPr>
      <w:bookmarkStart w:id="8" w:name="_Toc228797341"/>
      <w:r w:rsidRPr="006045F5">
        <w:rPr>
          <w:rFonts w:asciiTheme="minorBidi" w:hAnsiTheme="minorBidi"/>
          <w:b/>
          <w:bCs/>
        </w:rPr>
        <w:t xml:space="preserve">4.1.1 </w:t>
      </w:r>
      <w:r w:rsidRPr="006045F5">
        <w:rPr>
          <w:rFonts w:asciiTheme="minorBidi" w:hAnsiTheme="minorBidi" w:cstheme="minorBidi"/>
          <w:b/>
          <w:bCs/>
        </w:rPr>
        <w:t>Patient User Stories</w:t>
      </w:r>
      <w:bookmarkEnd w:id="8"/>
    </w:p>
    <w:p w14:paraId="0E59A39C" w14:textId="28D663D9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P1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Patient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2463AE48" w14:textId="77777777" w:rsidTr="007D6A30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659D6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112920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226002" w:rsidRPr="007F29FD" w14:paraId="2CDEA8D9" w14:textId="77777777" w:rsidTr="007D6A30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21CB16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8D70B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create an account,</w:t>
            </w:r>
          </w:p>
        </w:tc>
      </w:tr>
      <w:tr w:rsidR="00226002" w:rsidRPr="007F29FD" w14:paraId="0B2ADBA2" w14:textId="77777777" w:rsidTr="007D6A30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05D6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B3632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securely manage my medication records.</w:t>
            </w:r>
          </w:p>
        </w:tc>
      </w:tr>
    </w:tbl>
    <w:p w14:paraId="496938FA" w14:textId="77777777" w:rsidR="00A42FC1" w:rsidRPr="007F29FD" w:rsidRDefault="00A42FC1" w:rsidP="007B3288">
      <w:pPr>
        <w:spacing w:line="360" w:lineRule="auto"/>
        <w:rPr>
          <w:rFonts w:asciiTheme="minorBidi" w:hAnsiTheme="minorBidi"/>
        </w:rPr>
      </w:pPr>
    </w:p>
    <w:p w14:paraId="411BD725" w14:textId="2F818C0E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P2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Patient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29DC70DD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198A3E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  <w:b/>
                <w:bCs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D96AA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226002" w:rsidRPr="007F29FD" w14:paraId="593D5A37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2A7F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  <w:b/>
                <w:bCs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2E58D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log into the system,</w:t>
            </w:r>
          </w:p>
        </w:tc>
      </w:tr>
      <w:tr w:rsidR="00226002" w:rsidRPr="007F29FD" w14:paraId="4DE2FEB5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BAE3E6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  <w:b/>
                <w:bCs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5A1F5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access my personal medication information.</w:t>
            </w:r>
          </w:p>
        </w:tc>
      </w:tr>
    </w:tbl>
    <w:p w14:paraId="4A814E3D" w14:textId="77777777" w:rsidR="00A42FC1" w:rsidRPr="007F29FD" w:rsidRDefault="00A42FC1" w:rsidP="007B3288">
      <w:pPr>
        <w:spacing w:line="360" w:lineRule="auto"/>
        <w:rPr>
          <w:rFonts w:asciiTheme="minorBidi" w:hAnsiTheme="minorBidi"/>
        </w:rPr>
      </w:pPr>
    </w:p>
    <w:p w14:paraId="26EB558E" w14:textId="1581C3BD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P3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View Prescribed Medications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56D99ADF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3DF7DD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A938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226002" w:rsidRPr="007F29FD" w14:paraId="3C4F6642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174323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785A9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view the medications prescribed to me (name, dosage, and schedule),</w:t>
            </w:r>
          </w:p>
        </w:tc>
      </w:tr>
      <w:tr w:rsidR="00226002" w:rsidRPr="007F29FD" w14:paraId="5A6951E3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2BED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098F8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always know what I need to take and when.</w:t>
            </w:r>
          </w:p>
        </w:tc>
      </w:tr>
    </w:tbl>
    <w:p w14:paraId="3B065DFD" w14:textId="77777777" w:rsidR="007B3288" w:rsidRPr="007F29FD" w:rsidRDefault="007B3288" w:rsidP="007B3288">
      <w:pPr>
        <w:spacing w:line="360" w:lineRule="auto"/>
        <w:rPr>
          <w:rFonts w:asciiTheme="minorBidi" w:hAnsiTheme="minorBidi"/>
        </w:rPr>
      </w:pPr>
    </w:p>
    <w:p w14:paraId="1C9C407E" w14:textId="5AF496E7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P4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Receive Dose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214888DB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2EAAE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1E4EF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226002" w:rsidRPr="007F29FD" w14:paraId="3E352092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6FFD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1C37B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receive notifications when a dose is due,</w:t>
            </w:r>
          </w:p>
        </w:tc>
      </w:tr>
      <w:tr w:rsidR="00226002" w:rsidRPr="007F29FD" w14:paraId="7F75EC0D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2F678B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A4058F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am reminded to take my medication on time.</w:t>
            </w:r>
          </w:p>
        </w:tc>
      </w:tr>
    </w:tbl>
    <w:p w14:paraId="7DC5BA7F" w14:textId="77777777" w:rsidR="00A42FC1" w:rsidRDefault="00A42FC1" w:rsidP="007B3288">
      <w:pPr>
        <w:spacing w:line="360" w:lineRule="auto"/>
        <w:rPr>
          <w:rFonts w:asciiTheme="minorBidi" w:hAnsiTheme="minorBidi"/>
        </w:rPr>
      </w:pPr>
    </w:p>
    <w:p w14:paraId="72235FB4" w14:textId="77777777" w:rsidR="007B3288" w:rsidRDefault="007B3288" w:rsidP="007B3288">
      <w:pPr>
        <w:spacing w:line="360" w:lineRule="auto"/>
        <w:rPr>
          <w:rFonts w:asciiTheme="minorBidi" w:hAnsiTheme="minorBidi"/>
        </w:rPr>
      </w:pPr>
    </w:p>
    <w:p w14:paraId="04E6681B" w14:textId="77777777" w:rsidR="007B3288" w:rsidRDefault="007B3288" w:rsidP="007B3288">
      <w:pPr>
        <w:spacing w:line="360" w:lineRule="auto"/>
        <w:rPr>
          <w:rFonts w:asciiTheme="minorBidi" w:hAnsiTheme="minorBidi"/>
        </w:rPr>
      </w:pPr>
    </w:p>
    <w:p w14:paraId="605C34D3" w14:textId="0A62A1D0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lastRenderedPageBreak/>
        <w:t>User Story P5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Mark Medication as Taken or Missed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68038911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35E5D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7FC3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226002" w:rsidRPr="007F29FD" w14:paraId="7AE5A650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AE4F2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1E8BC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mark a medication dose as taken or missed,</w:t>
            </w:r>
          </w:p>
        </w:tc>
      </w:tr>
      <w:tr w:rsidR="00226002" w:rsidRPr="007F29FD" w14:paraId="1978705B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A3469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2988F9" w14:textId="0AE1662A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 xml:space="preserve">my daily intake is accurately </w:t>
            </w:r>
            <w:r w:rsidR="004A4FDD" w:rsidRPr="007F29FD">
              <w:rPr>
                <w:rFonts w:asciiTheme="minorBidi" w:hAnsiTheme="minorBidi"/>
              </w:rPr>
              <w:t>recorded,</w:t>
            </w:r>
            <w:r w:rsidRPr="007F29FD">
              <w:rPr>
                <w:rFonts w:asciiTheme="minorBidi" w:hAnsiTheme="minorBidi"/>
              </w:rPr>
              <w:t xml:space="preserve"> and my doctor can monitor my adherence.</w:t>
            </w:r>
          </w:p>
        </w:tc>
      </w:tr>
    </w:tbl>
    <w:p w14:paraId="79B195EC" w14:textId="77777777" w:rsidR="00A42FC1" w:rsidRPr="007F29FD" w:rsidRDefault="00A42FC1" w:rsidP="007B3288">
      <w:pPr>
        <w:spacing w:line="360" w:lineRule="auto"/>
        <w:rPr>
          <w:rFonts w:asciiTheme="minorBidi" w:hAnsiTheme="minorBidi"/>
        </w:rPr>
      </w:pPr>
    </w:p>
    <w:p w14:paraId="599C2613" w14:textId="3678B3EE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P6</w:t>
      </w:r>
      <w:r w:rsidR="006D3324">
        <w:rPr>
          <w:rFonts w:asciiTheme="minorBidi" w:hAnsiTheme="minorBidi"/>
          <w:b/>
          <w:bCs/>
        </w:rPr>
        <w:t>:</w:t>
      </w:r>
      <w:r w:rsidRPr="007F29FD">
        <w:rPr>
          <w:rFonts w:asciiTheme="minorBidi" w:hAnsiTheme="minorBidi"/>
          <w:b/>
          <w:bCs/>
        </w:rPr>
        <w:t xml:space="preserve"> View Medication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1C1ED0C0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D8B3B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3389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226002" w:rsidRPr="007F29FD" w14:paraId="225843CF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B0BB2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CA37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see a history of my past medication intake (taken or missed),</w:t>
            </w:r>
          </w:p>
        </w:tc>
      </w:tr>
      <w:tr w:rsidR="00226002" w:rsidRPr="007F29FD" w14:paraId="4464B79D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E106D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38F03B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track my own adherence over time.</w:t>
            </w:r>
          </w:p>
        </w:tc>
      </w:tr>
    </w:tbl>
    <w:p w14:paraId="0E2C489E" w14:textId="77777777" w:rsidR="00A42FC1" w:rsidRPr="007F29FD" w:rsidRDefault="00A42FC1" w:rsidP="007B3288">
      <w:pPr>
        <w:spacing w:line="360" w:lineRule="auto"/>
        <w:rPr>
          <w:rFonts w:asciiTheme="minorBidi" w:hAnsiTheme="minorBidi"/>
        </w:rPr>
      </w:pPr>
    </w:p>
    <w:p w14:paraId="20FA567A" w14:textId="7132DBFE" w:rsidR="00FF499C" w:rsidRPr="007F29FD" w:rsidRDefault="00FF499C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P7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Message Doctor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F499C" w:rsidRPr="007F29FD" w14:paraId="178A7C0E" w14:textId="77777777" w:rsidTr="00FF499C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44363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  <w:color w:val="FFFFFF" w:themeColor="background1"/>
              </w:rPr>
            </w:pPr>
            <w:r w:rsidRPr="007F29FD">
              <w:rPr>
                <w:rFonts w:asciiTheme="minorBidi" w:hAnsiTheme="minorBidi"/>
                <w:b/>
                <w:bCs/>
                <w:color w:val="FFFFFF" w:themeColor="background1"/>
              </w:rPr>
              <w:t>As a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2A083A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FF499C" w:rsidRPr="007F29FD" w14:paraId="185724C8" w14:textId="77777777" w:rsidTr="00FF499C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5D69D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  <w:color w:val="FFFFFF" w:themeColor="background1"/>
              </w:rPr>
            </w:pPr>
            <w:r w:rsidRPr="007F29FD">
              <w:rPr>
                <w:rFonts w:asciiTheme="minorBidi" w:hAnsiTheme="minorBidi"/>
                <w:b/>
                <w:bCs/>
                <w:color w:val="FFFFFF" w:themeColor="background1"/>
              </w:rPr>
              <w:t>I want to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72158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send and receive messages with my doctor,</w:t>
            </w:r>
          </w:p>
        </w:tc>
      </w:tr>
      <w:tr w:rsidR="00FF499C" w:rsidRPr="007F29FD" w14:paraId="450C66C0" w14:textId="77777777" w:rsidTr="00FF499C">
        <w:trPr>
          <w:trHeight w:val="16"/>
        </w:trPr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AD124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  <w:color w:val="FFFFFF" w:themeColor="background1"/>
              </w:rPr>
            </w:pPr>
            <w:r w:rsidRPr="007F29FD">
              <w:rPr>
                <w:rFonts w:asciiTheme="minorBidi" w:hAnsiTheme="minorBidi"/>
                <w:b/>
                <w:bCs/>
                <w:color w:val="FFFFFF" w:themeColor="background1"/>
              </w:rPr>
              <w:t>So that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62CAB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ask questions or report issues about my medication without needing an appointment.</w:t>
            </w:r>
          </w:p>
        </w:tc>
      </w:tr>
    </w:tbl>
    <w:p w14:paraId="4F162E48" w14:textId="77777777" w:rsidR="00FF499C" w:rsidRDefault="00FF499C" w:rsidP="007B3288">
      <w:pPr>
        <w:spacing w:line="360" w:lineRule="auto"/>
        <w:rPr>
          <w:rFonts w:asciiTheme="minorBidi" w:hAnsiTheme="minorBidi"/>
        </w:rPr>
      </w:pPr>
    </w:p>
    <w:p w14:paraId="180C6D65" w14:textId="7A2019E2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P</w:t>
      </w:r>
      <w:r w:rsidR="00FF499C" w:rsidRPr="007F29FD">
        <w:rPr>
          <w:rFonts w:asciiTheme="minorBidi" w:hAnsiTheme="minorBidi"/>
          <w:b/>
          <w:bCs/>
        </w:rPr>
        <w:t>8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Logout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4CFE5814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D7D4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4AFDF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226002" w:rsidRPr="007F29FD" w14:paraId="0FC9001E" w14:textId="77777777" w:rsidTr="007D6A30"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5E5A2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7670C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log out of the system,</w:t>
            </w:r>
          </w:p>
        </w:tc>
      </w:tr>
      <w:tr w:rsidR="00226002" w:rsidRPr="007F29FD" w14:paraId="5B9BFB5D" w14:textId="77777777" w:rsidTr="007D6A30">
        <w:trPr>
          <w:trHeight w:val="14"/>
        </w:trPr>
        <w:tc>
          <w:tcPr>
            <w:tcW w:w="1800" w:type="dxa"/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1640B0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BC65D8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my account remains secure on shared devices.</w:t>
            </w:r>
          </w:p>
        </w:tc>
      </w:tr>
    </w:tbl>
    <w:p w14:paraId="6373DBF0" w14:textId="77777777" w:rsidR="006D3324" w:rsidRDefault="006D3324" w:rsidP="007B3288">
      <w:pPr>
        <w:spacing w:line="360" w:lineRule="auto"/>
        <w:rPr>
          <w:rFonts w:asciiTheme="minorBidi" w:hAnsiTheme="minorBidi"/>
        </w:rPr>
      </w:pPr>
    </w:p>
    <w:p w14:paraId="338DC91D" w14:textId="77777777" w:rsidR="00A42FC1" w:rsidRDefault="00A42FC1" w:rsidP="007B3288">
      <w:pPr>
        <w:spacing w:line="360" w:lineRule="auto"/>
        <w:rPr>
          <w:rFonts w:asciiTheme="minorBidi" w:hAnsiTheme="minorBidi"/>
        </w:rPr>
      </w:pPr>
    </w:p>
    <w:p w14:paraId="5B00B028" w14:textId="77777777" w:rsidR="007B3288" w:rsidRDefault="007B3288" w:rsidP="007B3288">
      <w:pPr>
        <w:spacing w:line="360" w:lineRule="auto"/>
        <w:rPr>
          <w:rFonts w:asciiTheme="minorBidi" w:hAnsiTheme="minorBidi"/>
        </w:rPr>
      </w:pPr>
    </w:p>
    <w:p w14:paraId="435EB142" w14:textId="77777777" w:rsidR="007B3288" w:rsidRDefault="007B3288" w:rsidP="007B3288">
      <w:pPr>
        <w:pStyle w:val="Heading3"/>
        <w:spacing w:line="360" w:lineRule="auto"/>
        <w:rPr>
          <w:rFonts w:asciiTheme="minorBidi" w:hAnsiTheme="minorBidi" w:cstheme="minorBidi"/>
          <w:b/>
          <w:bCs/>
        </w:rPr>
      </w:pPr>
      <w:bookmarkStart w:id="9" w:name="_Toc228797342"/>
    </w:p>
    <w:p w14:paraId="30321DB6" w14:textId="77777777" w:rsidR="007B3288" w:rsidRPr="007B3288" w:rsidRDefault="007B3288" w:rsidP="007B3288"/>
    <w:p w14:paraId="09730303" w14:textId="1D2F871A" w:rsidR="00226002" w:rsidRPr="006045F5" w:rsidRDefault="00226002" w:rsidP="007B3288">
      <w:pPr>
        <w:pStyle w:val="Heading3"/>
        <w:spacing w:line="360" w:lineRule="auto"/>
        <w:rPr>
          <w:rFonts w:asciiTheme="minorBidi" w:hAnsiTheme="minorBidi" w:cstheme="minorBidi"/>
          <w:b/>
          <w:bCs/>
        </w:rPr>
      </w:pPr>
      <w:r w:rsidRPr="006045F5">
        <w:rPr>
          <w:rFonts w:asciiTheme="minorBidi" w:hAnsiTheme="minorBidi" w:cstheme="minorBidi"/>
          <w:b/>
          <w:bCs/>
        </w:rPr>
        <w:lastRenderedPageBreak/>
        <w:t>4.</w:t>
      </w:r>
      <w:r w:rsidR="00A42FC1" w:rsidRPr="006045F5">
        <w:rPr>
          <w:rFonts w:asciiTheme="minorBidi" w:hAnsiTheme="minorBidi" w:cstheme="minorBidi"/>
          <w:b/>
          <w:bCs/>
        </w:rPr>
        <w:t>1.</w:t>
      </w:r>
      <w:r w:rsidRPr="006045F5">
        <w:rPr>
          <w:rFonts w:asciiTheme="minorBidi" w:hAnsiTheme="minorBidi" w:cstheme="minorBidi"/>
          <w:b/>
          <w:bCs/>
        </w:rPr>
        <w:t>2 Doctor User Stories</w:t>
      </w:r>
      <w:bookmarkEnd w:id="9"/>
    </w:p>
    <w:p w14:paraId="1C475120" w14:textId="343424C1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D1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Doctor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72FB7C80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FF39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0E62F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226002" w:rsidRPr="007F29FD" w14:paraId="5BE923DD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43C2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37AC2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log into the web dashboard,</w:t>
            </w:r>
          </w:p>
        </w:tc>
      </w:tr>
      <w:tr w:rsidR="00226002" w:rsidRPr="007F29FD" w14:paraId="76F3239A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1C8C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4F441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securely access patient data.</w:t>
            </w:r>
          </w:p>
        </w:tc>
      </w:tr>
    </w:tbl>
    <w:p w14:paraId="68A9CC92" w14:textId="77777777" w:rsidR="00226002" w:rsidRPr="007F29FD" w:rsidRDefault="00226002" w:rsidP="007B3288">
      <w:pPr>
        <w:spacing w:line="360" w:lineRule="auto"/>
        <w:rPr>
          <w:rFonts w:asciiTheme="minorBidi" w:hAnsiTheme="minorBidi"/>
        </w:rPr>
      </w:pPr>
    </w:p>
    <w:p w14:paraId="5519E02B" w14:textId="6A7CF438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D2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Add Medication for Patient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6FF80F23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B9B75F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CAAF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226002" w:rsidRPr="007F29FD" w14:paraId="06E4C73F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99526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8B87C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add medication details (name, dosage, and schedule/frequency) for a patient,</w:t>
            </w:r>
          </w:p>
        </w:tc>
      </w:tr>
      <w:tr w:rsidR="00226002" w:rsidRPr="007F29FD" w14:paraId="75D4BADB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C6939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D5F1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the patient can follow the prescribed treatment correctly.</w:t>
            </w:r>
          </w:p>
        </w:tc>
      </w:tr>
    </w:tbl>
    <w:p w14:paraId="7D115FC9" w14:textId="77777777" w:rsidR="00226002" w:rsidRPr="007F29FD" w:rsidRDefault="00226002" w:rsidP="007B3288">
      <w:pPr>
        <w:spacing w:line="360" w:lineRule="auto"/>
        <w:rPr>
          <w:rFonts w:asciiTheme="minorBidi" w:hAnsiTheme="minorBidi"/>
        </w:rPr>
      </w:pPr>
    </w:p>
    <w:p w14:paraId="1E94A885" w14:textId="161915D3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D3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Edit Medication for Patient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721CA9A2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1AB9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F09F50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226002" w:rsidRPr="007F29FD" w14:paraId="4AF77FB1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A4A96E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4CB48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edit an existing prescription (name, dosage, or schedule) for a patient,</w:t>
            </w:r>
          </w:p>
        </w:tc>
      </w:tr>
      <w:tr w:rsidR="00226002" w:rsidRPr="007F29FD" w14:paraId="0DB2603E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A90C8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C0F63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update the treatment plan as the patient’s needs change.</w:t>
            </w:r>
          </w:p>
        </w:tc>
      </w:tr>
    </w:tbl>
    <w:p w14:paraId="63E1D60D" w14:textId="77777777" w:rsidR="007B3288" w:rsidRDefault="007B3288" w:rsidP="007B3288">
      <w:pPr>
        <w:spacing w:line="360" w:lineRule="auto"/>
        <w:rPr>
          <w:rFonts w:asciiTheme="minorBidi" w:hAnsiTheme="minorBidi"/>
          <w:b/>
          <w:bCs/>
        </w:rPr>
      </w:pPr>
    </w:p>
    <w:p w14:paraId="4A65F83F" w14:textId="69DD8BD5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D4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View Patient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0DC9FB5E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15E4E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BB2DE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226002" w:rsidRPr="007F29FD" w14:paraId="76BC5B80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CFD6C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2DB86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see a list of my assigned patients,</w:t>
            </w:r>
          </w:p>
        </w:tc>
      </w:tr>
      <w:tr w:rsidR="00226002" w:rsidRPr="007F29FD" w14:paraId="41345B24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F23B4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D980F0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quickly select a patient to review or manage.</w:t>
            </w:r>
          </w:p>
        </w:tc>
      </w:tr>
    </w:tbl>
    <w:p w14:paraId="14739D48" w14:textId="77777777" w:rsidR="00226002" w:rsidRDefault="00226002" w:rsidP="007B3288">
      <w:pPr>
        <w:spacing w:line="360" w:lineRule="auto"/>
        <w:rPr>
          <w:rFonts w:asciiTheme="minorBidi" w:hAnsiTheme="minorBidi"/>
        </w:rPr>
      </w:pPr>
    </w:p>
    <w:p w14:paraId="2882C403" w14:textId="77777777" w:rsidR="007B3288" w:rsidRDefault="007B3288" w:rsidP="007B3288">
      <w:pPr>
        <w:spacing w:line="360" w:lineRule="auto"/>
        <w:rPr>
          <w:rFonts w:asciiTheme="minorBidi" w:hAnsiTheme="minorBidi"/>
        </w:rPr>
      </w:pPr>
    </w:p>
    <w:p w14:paraId="7A6E4181" w14:textId="77777777" w:rsidR="007B3288" w:rsidRDefault="007B3288" w:rsidP="007B3288">
      <w:pPr>
        <w:spacing w:line="360" w:lineRule="auto"/>
        <w:rPr>
          <w:rFonts w:asciiTheme="minorBidi" w:hAnsiTheme="minorBidi"/>
        </w:rPr>
      </w:pPr>
    </w:p>
    <w:p w14:paraId="482B25A6" w14:textId="77777777" w:rsidR="007B3288" w:rsidRDefault="007B3288" w:rsidP="007B3288">
      <w:pPr>
        <w:spacing w:line="360" w:lineRule="auto"/>
        <w:rPr>
          <w:rFonts w:asciiTheme="minorBidi" w:hAnsiTheme="minorBidi"/>
        </w:rPr>
      </w:pPr>
    </w:p>
    <w:p w14:paraId="31857140" w14:textId="77777777" w:rsidR="007B3288" w:rsidRPr="007F29FD" w:rsidRDefault="007B3288" w:rsidP="007B3288">
      <w:pPr>
        <w:spacing w:line="360" w:lineRule="auto"/>
        <w:rPr>
          <w:rFonts w:asciiTheme="minorBidi" w:hAnsiTheme="minorBidi"/>
        </w:rPr>
      </w:pPr>
    </w:p>
    <w:p w14:paraId="3FF8F156" w14:textId="77777777" w:rsidR="00226002" w:rsidRPr="007F29FD" w:rsidRDefault="00226002" w:rsidP="007B3288">
      <w:pPr>
        <w:spacing w:line="360" w:lineRule="auto"/>
        <w:rPr>
          <w:rFonts w:asciiTheme="minorBidi" w:hAnsiTheme="minorBidi"/>
        </w:rPr>
      </w:pPr>
    </w:p>
    <w:p w14:paraId="4C4F3CD2" w14:textId="77A913FD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lastRenderedPageBreak/>
        <w:t>User Story D</w:t>
      </w:r>
      <w:r w:rsidR="007D6A30" w:rsidRPr="007F29FD">
        <w:rPr>
          <w:rFonts w:asciiTheme="minorBidi" w:hAnsiTheme="minorBidi"/>
          <w:b/>
          <w:bCs/>
        </w:rPr>
        <w:t>5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View Patient Medication Records &amp;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0925A220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D1032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C301B7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226002" w:rsidRPr="007F29FD" w14:paraId="2B5278F6" w14:textId="77777777" w:rsidTr="006B484C">
        <w:trPr>
          <w:trHeight w:val="693"/>
        </w:trPr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C95489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BCB40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view a patient’s full medication list and intake history (taken and missed),</w:t>
            </w:r>
          </w:p>
        </w:tc>
      </w:tr>
      <w:tr w:rsidR="00226002" w:rsidRPr="007F29FD" w14:paraId="258098C9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F72CBE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7C316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analyse adherence trends and provide appropriate medical advice.</w:t>
            </w:r>
          </w:p>
        </w:tc>
      </w:tr>
    </w:tbl>
    <w:p w14:paraId="1228DE20" w14:textId="77777777" w:rsidR="00226002" w:rsidRPr="007F29FD" w:rsidRDefault="00226002" w:rsidP="007B3288">
      <w:pPr>
        <w:spacing w:line="360" w:lineRule="auto"/>
        <w:rPr>
          <w:rFonts w:asciiTheme="minorBidi" w:hAnsiTheme="minorBidi"/>
        </w:rPr>
      </w:pPr>
    </w:p>
    <w:p w14:paraId="229F1B44" w14:textId="10321DB1" w:rsidR="00FF499C" w:rsidRPr="007F29FD" w:rsidRDefault="00FF499C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D6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Message Patient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FF499C" w:rsidRPr="007F29FD" w14:paraId="3D36E8AA" w14:textId="77777777" w:rsidTr="00FF499C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E5B833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854B8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FF499C" w:rsidRPr="007F29FD" w14:paraId="27A02179" w14:textId="77777777" w:rsidTr="00FF499C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88A915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CB76F9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send and receive messages with a patient,</w:t>
            </w:r>
          </w:p>
        </w:tc>
      </w:tr>
      <w:tr w:rsidR="00FF499C" w:rsidRPr="007F29FD" w14:paraId="5D960936" w14:textId="77777777" w:rsidTr="00FF499C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30F1D4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BA27D0" w14:textId="77777777" w:rsidR="00FF499C" w:rsidRPr="007F29FD" w:rsidRDefault="00FF499C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I can provide guidance or respond to queries without requiring an in person visit.</w:t>
            </w:r>
          </w:p>
        </w:tc>
      </w:tr>
    </w:tbl>
    <w:p w14:paraId="7252D143" w14:textId="77777777" w:rsidR="00226002" w:rsidRPr="007F29FD" w:rsidRDefault="00226002" w:rsidP="007B3288">
      <w:pPr>
        <w:spacing w:line="360" w:lineRule="auto"/>
        <w:rPr>
          <w:rFonts w:asciiTheme="minorBidi" w:hAnsiTheme="minorBidi"/>
        </w:rPr>
      </w:pPr>
    </w:p>
    <w:p w14:paraId="44DE2600" w14:textId="663E48BB" w:rsidR="00226002" w:rsidRPr="007F29FD" w:rsidRDefault="00226002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</w:t>
      </w:r>
      <w:r w:rsidR="00FF499C" w:rsidRPr="007F29FD">
        <w:rPr>
          <w:rFonts w:asciiTheme="minorBidi" w:hAnsiTheme="minorBidi"/>
          <w:b/>
          <w:bCs/>
        </w:rPr>
        <w:t>7</w:t>
      </w:r>
      <w:r w:rsidR="006D3324">
        <w:rPr>
          <w:rFonts w:asciiTheme="minorBidi" w:hAnsiTheme="minorBidi"/>
          <w:b/>
          <w:bCs/>
        </w:rPr>
        <w:t xml:space="preserve">: </w:t>
      </w:r>
      <w:r w:rsidRPr="007F29FD">
        <w:rPr>
          <w:rFonts w:asciiTheme="minorBidi" w:hAnsiTheme="minorBidi"/>
          <w:b/>
          <w:bCs/>
        </w:rPr>
        <w:t>Logout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226002" w:rsidRPr="007F29FD" w14:paraId="2F82078B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4A69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56D6FA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226002" w:rsidRPr="007F29FD" w14:paraId="2724C9A4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8275B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A88F3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log out of the dashboard,</w:t>
            </w:r>
          </w:p>
        </w:tc>
      </w:tr>
      <w:tr w:rsidR="00226002" w:rsidRPr="007F29FD" w14:paraId="06CFE1F8" w14:textId="77777777" w:rsidTr="00441E41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859B1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75AF38" w14:textId="77777777" w:rsidR="00226002" w:rsidRPr="007F29FD" w:rsidRDefault="002260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 data remains secure.</w:t>
            </w:r>
          </w:p>
        </w:tc>
      </w:tr>
    </w:tbl>
    <w:p w14:paraId="190A15E7" w14:textId="77777777" w:rsidR="007B3288" w:rsidRDefault="007B3288" w:rsidP="007B3288">
      <w:pPr>
        <w:pStyle w:val="Heading2"/>
        <w:spacing w:line="360" w:lineRule="auto"/>
        <w:rPr>
          <w:rFonts w:asciiTheme="minorBidi" w:hAnsiTheme="minorBidi"/>
        </w:rPr>
      </w:pPr>
      <w:bookmarkStart w:id="10" w:name="_Toc228797343"/>
    </w:p>
    <w:p w14:paraId="49C03BB4" w14:textId="77777777" w:rsidR="007B3288" w:rsidRDefault="007B3288" w:rsidP="007B3288">
      <w:pPr>
        <w:pStyle w:val="Heading2"/>
        <w:spacing w:line="360" w:lineRule="auto"/>
        <w:rPr>
          <w:rFonts w:asciiTheme="minorBidi" w:hAnsiTheme="minorBidi"/>
        </w:rPr>
      </w:pPr>
    </w:p>
    <w:p w14:paraId="17006515" w14:textId="77777777" w:rsidR="007B3288" w:rsidRDefault="007B3288" w:rsidP="007B3288">
      <w:pPr>
        <w:pStyle w:val="Heading2"/>
        <w:spacing w:line="360" w:lineRule="auto"/>
        <w:rPr>
          <w:rFonts w:asciiTheme="minorBidi" w:hAnsiTheme="minorBidi"/>
        </w:rPr>
      </w:pPr>
    </w:p>
    <w:p w14:paraId="7F141D89" w14:textId="77777777" w:rsidR="007B3288" w:rsidRDefault="007B3288" w:rsidP="007B3288">
      <w:pPr>
        <w:pStyle w:val="Heading2"/>
        <w:spacing w:line="360" w:lineRule="auto"/>
        <w:rPr>
          <w:rFonts w:asciiTheme="minorBidi" w:hAnsiTheme="minorBidi"/>
        </w:rPr>
      </w:pPr>
    </w:p>
    <w:p w14:paraId="2621D857" w14:textId="77777777" w:rsidR="007B3288" w:rsidRDefault="007B3288" w:rsidP="007B3288">
      <w:pPr>
        <w:pStyle w:val="Heading2"/>
        <w:spacing w:line="360" w:lineRule="auto"/>
        <w:rPr>
          <w:rFonts w:asciiTheme="minorBidi" w:hAnsiTheme="minorBidi"/>
        </w:rPr>
      </w:pPr>
    </w:p>
    <w:p w14:paraId="5D621731" w14:textId="77777777" w:rsidR="007B3288" w:rsidRPr="007B3288" w:rsidRDefault="007B3288" w:rsidP="007B3288"/>
    <w:p w14:paraId="0C99B5FB" w14:textId="3836B746" w:rsidR="0051006A" w:rsidRPr="006045F5" w:rsidRDefault="0051006A" w:rsidP="007B3288">
      <w:pPr>
        <w:pStyle w:val="Heading2"/>
        <w:spacing w:line="360" w:lineRule="auto"/>
        <w:rPr>
          <w:rFonts w:asciiTheme="minorBidi" w:hAnsiTheme="minorBidi" w:cstheme="minorBidi"/>
        </w:rPr>
      </w:pPr>
      <w:r w:rsidRPr="006045F5">
        <w:rPr>
          <w:rStyle w:val="Strong"/>
          <w:rFonts w:asciiTheme="minorBidi" w:hAnsiTheme="minorBidi" w:cstheme="minorBidi"/>
        </w:rPr>
        <w:lastRenderedPageBreak/>
        <w:t>4.2 Sprint 2: MMP User Stories</w:t>
      </w:r>
      <w:bookmarkEnd w:id="10"/>
    </w:p>
    <w:p w14:paraId="7FE707D7" w14:textId="13FA5B8D" w:rsidR="0051006A" w:rsidRPr="006045F5" w:rsidRDefault="00A42FC1" w:rsidP="007B3288">
      <w:pPr>
        <w:pStyle w:val="Heading3"/>
        <w:spacing w:line="360" w:lineRule="auto"/>
        <w:rPr>
          <w:rStyle w:val="Strong"/>
          <w:rFonts w:asciiTheme="minorBidi" w:hAnsiTheme="minorBidi" w:cstheme="minorBidi"/>
        </w:rPr>
      </w:pPr>
      <w:bookmarkStart w:id="11" w:name="_Toc228797344"/>
      <w:r w:rsidRPr="006045F5">
        <w:rPr>
          <w:rStyle w:val="Strong"/>
          <w:rFonts w:asciiTheme="minorBidi" w:hAnsiTheme="minorBidi" w:cstheme="minorBidi"/>
        </w:rPr>
        <w:t xml:space="preserve">4.2.1 </w:t>
      </w:r>
      <w:r w:rsidR="0051006A" w:rsidRPr="006045F5">
        <w:rPr>
          <w:rStyle w:val="Strong"/>
          <w:rFonts w:asciiTheme="minorBidi" w:hAnsiTheme="minorBidi" w:cstheme="minorBidi"/>
        </w:rPr>
        <w:t>Patient User Stories:</w:t>
      </w:r>
      <w:bookmarkEnd w:id="11"/>
    </w:p>
    <w:p w14:paraId="3FE23A68" w14:textId="4B9D8835" w:rsidR="0051006A" w:rsidRPr="0051006A" w:rsidRDefault="0051006A" w:rsidP="007B3288">
      <w:pPr>
        <w:spacing w:line="360" w:lineRule="auto"/>
        <w:rPr>
          <w:rFonts w:asciiTheme="minorBidi" w:hAnsiTheme="minorBidi"/>
        </w:rPr>
      </w:pPr>
      <w:r w:rsidRPr="0051006A">
        <w:rPr>
          <w:rFonts w:asciiTheme="minorBidi" w:hAnsiTheme="minorBidi"/>
          <w:b/>
          <w:bCs/>
        </w:rPr>
        <w:t>User Story P9</w:t>
      </w:r>
      <w:r w:rsidR="006D3324">
        <w:rPr>
          <w:rFonts w:asciiTheme="minorBidi" w:hAnsiTheme="minorBidi"/>
          <w:b/>
          <w:bCs/>
        </w:rPr>
        <w:t xml:space="preserve">: </w:t>
      </w:r>
      <w:r w:rsidRPr="0051006A">
        <w:rPr>
          <w:rFonts w:asciiTheme="minorBidi" w:hAnsiTheme="minorBidi"/>
          <w:b/>
          <w:bCs/>
        </w:rPr>
        <w:t>Health Profile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1006A" w:rsidRPr="007F29FD" w14:paraId="50DF9C1E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77FF8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54548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51006A" w:rsidRPr="007F29FD" w14:paraId="0B27F944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75173F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99865" w14:textId="57ED191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51006A">
              <w:rPr>
                <w:rFonts w:asciiTheme="minorBidi" w:hAnsiTheme="minorBidi"/>
              </w:rPr>
              <w:t>add personal health information,</w:t>
            </w:r>
          </w:p>
        </w:tc>
      </w:tr>
      <w:tr w:rsidR="0051006A" w:rsidRPr="007F29FD" w14:paraId="7458924C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25D61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511CB" w14:textId="0EAC5CB5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51006A">
              <w:rPr>
                <w:rFonts w:asciiTheme="minorBidi" w:hAnsiTheme="minorBidi"/>
              </w:rPr>
              <w:t>the system provides better insights.</w:t>
            </w:r>
          </w:p>
        </w:tc>
      </w:tr>
    </w:tbl>
    <w:p w14:paraId="4A4478FC" w14:textId="77777777" w:rsidR="0051006A" w:rsidRDefault="0051006A" w:rsidP="007B3288">
      <w:pPr>
        <w:spacing w:line="360" w:lineRule="auto"/>
      </w:pPr>
    </w:p>
    <w:p w14:paraId="1089A5D4" w14:textId="79C05098" w:rsidR="0051006A" w:rsidRPr="0051006A" w:rsidRDefault="0051006A" w:rsidP="007B3288">
      <w:pPr>
        <w:spacing w:line="360" w:lineRule="auto"/>
        <w:rPr>
          <w:rFonts w:asciiTheme="minorBidi" w:hAnsiTheme="minorBidi"/>
        </w:rPr>
      </w:pPr>
      <w:r w:rsidRPr="0051006A">
        <w:rPr>
          <w:rFonts w:asciiTheme="minorBidi" w:hAnsiTheme="minorBidi"/>
          <w:b/>
          <w:bCs/>
        </w:rPr>
        <w:t>User Story P</w:t>
      </w:r>
      <w:r>
        <w:rPr>
          <w:rFonts w:asciiTheme="minorBidi" w:hAnsiTheme="minorBidi"/>
          <w:b/>
          <w:bCs/>
        </w:rPr>
        <w:t>10</w:t>
      </w:r>
      <w:r w:rsidR="006D3324">
        <w:rPr>
          <w:rFonts w:asciiTheme="minorBidi" w:hAnsiTheme="minorBidi"/>
          <w:b/>
          <w:bCs/>
        </w:rPr>
        <w:t xml:space="preserve">: </w:t>
      </w:r>
      <w:r w:rsidR="00A42FC1" w:rsidRPr="00A42FC1">
        <w:rPr>
          <w:rFonts w:asciiTheme="minorBidi" w:hAnsiTheme="minorBidi"/>
          <w:b/>
          <w:bCs/>
        </w:rPr>
        <w:t>View Profile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1006A" w:rsidRPr="007F29FD" w14:paraId="72AC49BF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B5DE2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D4C7E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51006A" w:rsidRPr="007F29FD" w14:paraId="68418406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62BA2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4BA72" w14:textId="40EE4E8A" w:rsidR="0051006A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A42FC1">
              <w:rPr>
                <w:rFonts w:asciiTheme="minorBidi" w:hAnsiTheme="minorBidi"/>
              </w:rPr>
              <w:t>view my health profile,</w:t>
            </w:r>
          </w:p>
        </w:tc>
      </w:tr>
      <w:tr w:rsidR="0051006A" w:rsidRPr="007F29FD" w14:paraId="1B0A2160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72C780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C53DD" w14:textId="09F082CB" w:rsidR="0051006A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A42FC1">
              <w:rPr>
                <w:rFonts w:asciiTheme="minorBidi" w:hAnsiTheme="minorBidi"/>
              </w:rPr>
              <w:t>I can easily access my data.</w:t>
            </w:r>
          </w:p>
        </w:tc>
      </w:tr>
    </w:tbl>
    <w:p w14:paraId="577A793B" w14:textId="77777777" w:rsidR="0051006A" w:rsidRDefault="0051006A" w:rsidP="007B3288">
      <w:pPr>
        <w:spacing w:line="360" w:lineRule="auto"/>
      </w:pPr>
    </w:p>
    <w:p w14:paraId="50023D62" w14:textId="67858812" w:rsidR="0051006A" w:rsidRPr="0051006A" w:rsidRDefault="0051006A" w:rsidP="007B3288">
      <w:pPr>
        <w:spacing w:line="360" w:lineRule="auto"/>
        <w:rPr>
          <w:rFonts w:asciiTheme="minorBidi" w:hAnsiTheme="minorBidi"/>
        </w:rPr>
      </w:pPr>
      <w:r w:rsidRPr="0051006A">
        <w:rPr>
          <w:rFonts w:asciiTheme="minorBidi" w:hAnsiTheme="minorBidi"/>
          <w:b/>
          <w:bCs/>
        </w:rPr>
        <w:t>User Story P</w:t>
      </w:r>
      <w:r>
        <w:rPr>
          <w:rFonts w:asciiTheme="minorBidi" w:hAnsiTheme="minorBidi"/>
          <w:b/>
          <w:bCs/>
        </w:rPr>
        <w:t>11</w:t>
      </w:r>
      <w:r w:rsidR="006D3324">
        <w:rPr>
          <w:rFonts w:asciiTheme="minorBidi" w:hAnsiTheme="minorBidi"/>
          <w:b/>
          <w:bCs/>
        </w:rPr>
        <w:t xml:space="preserve">: </w:t>
      </w:r>
      <w:r w:rsidR="00A42FC1" w:rsidRPr="00A42FC1">
        <w:rPr>
          <w:rFonts w:asciiTheme="minorBidi" w:hAnsiTheme="minorBidi"/>
          <w:b/>
          <w:bCs/>
        </w:rPr>
        <w:t>Life</w:t>
      </w:r>
      <w:r w:rsidR="00A42FC1">
        <w:rPr>
          <w:rFonts w:asciiTheme="minorBidi" w:hAnsiTheme="minorBidi"/>
          <w:b/>
          <w:bCs/>
        </w:rPr>
        <w:t xml:space="preserve"> </w:t>
      </w:r>
      <w:r w:rsidR="00A42FC1" w:rsidRPr="00A42FC1">
        <w:rPr>
          <w:rFonts w:asciiTheme="minorBidi" w:hAnsiTheme="minorBidi"/>
          <w:b/>
          <w:bCs/>
        </w:rPr>
        <w:t>Span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1006A" w:rsidRPr="007F29FD" w14:paraId="2474E736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9B4C4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886B8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51006A" w:rsidRPr="007F29FD" w14:paraId="7A14CB56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D6C197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CD9688" w14:textId="1369EFF0" w:rsidR="0051006A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A42FC1">
              <w:rPr>
                <w:rFonts w:asciiTheme="minorBidi" w:hAnsiTheme="minorBidi"/>
              </w:rPr>
              <w:t>see health estimation,</w:t>
            </w:r>
          </w:p>
        </w:tc>
      </w:tr>
      <w:tr w:rsidR="0051006A" w:rsidRPr="007F29FD" w14:paraId="1FE1AF7D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9A85E" w14:textId="77777777" w:rsidR="0051006A" w:rsidRPr="007F29FD" w:rsidRDefault="0051006A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4CD704" w14:textId="001BA6A7" w:rsidR="0051006A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A42FC1">
              <w:rPr>
                <w:rFonts w:asciiTheme="minorBidi" w:hAnsiTheme="minorBidi"/>
              </w:rPr>
              <w:t>I understand my condition.</w:t>
            </w:r>
          </w:p>
        </w:tc>
      </w:tr>
    </w:tbl>
    <w:p w14:paraId="4EE205B8" w14:textId="77777777" w:rsidR="0051006A" w:rsidRDefault="0051006A" w:rsidP="007B3288">
      <w:pPr>
        <w:spacing w:line="360" w:lineRule="auto"/>
      </w:pPr>
    </w:p>
    <w:p w14:paraId="3DBA4BAF" w14:textId="0BBFD258" w:rsidR="00A42FC1" w:rsidRPr="0051006A" w:rsidRDefault="00A42FC1" w:rsidP="007B3288">
      <w:pPr>
        <w:spacing w:line="360" w:lineRule="auto"/>
        <w:rPr>
          <w:rFonts w:asciiTheme="minorBidi" w:hAnsiTheme="minorBidi"/>
        </w:rPr>
      </w:pPr>
      <w:r w:rsidRPr="0051006A">
        <w:rPr>
          <w:rFonts w:asciiTheme="minorBidi" w:hAnsiTheme="minorBidi"/>
          <w:b/>
          <w:bCs/>
        </w:rPr>
        <w:t>User Story P</w:t>
      </w:r>
      <w:r>
        <w:rPr>
          <w:rFonts w:asciiTheme="minorBidi" w:hAnsiTheme="minorBidi"/>
          <w:b/>
          <w:bCs/>
        </w:rPr>
        <w:t>12</w:t>
      </w:r>
      <w:r w:rsidRPr="0051006A">
        <w:rPr>
          <w:rFonts w:asciiTheme="minorBidi" w:hAnsiTheme="minorBidi"/>
          <w:b/>
          <w:bCs/>
        </w:rPr>
        <w:t xml:space="preserve"> </w:t>
      </w:r>
      <w:r w:rsidR="006D3324">
        <w:rPr>
          <w:rFonts w:asciiTheme="minorBidi" w:hAnsiTheme="minorBidi"/>
          <w:b/>
          <w:bCs/>
        </w:rPr>
        <w:t xml:space="preserve">: </w:t>
      </w:r>
      <w:r w:rsidRPr="00A42FC1">
        <w:rPr>
          <w:rFonts w:asciiTheme="minorBidi" w:hAnsiTheme="minorBidi"/>
          <w:b/>
          <w:bCs/>
        </w:rPr>
        <w:t>Accessibility Feature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2FC1" w:rsidRPr="007F29FD" w14:paraId="1AEE69E9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65410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3C6CD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A42FC1" w:rsidRPr="007F29FD" w14:paraId="58E29089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1D567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44AE62" w14:textId="38EEDBD0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A42FC1">
              <w:rPr>
                <w:rFonts w:asciiTheme="minorBidi" w:hAnsiTheme="minorBidi"/>
              </w:rPr>
              <w:t>increase text size,</w:t>
            </w:r>
          </w:p>
        </w:tc>
      </w:tr>
      <w:tr w:rsidR="00A42FC1" w:rsidRPr="007F29FD" w14:paraId="3DB221E0" w14:textId="77777777" w:rsidTr="00396BDB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CFB4AF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535A0A" w14:textId="2597EC4E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A42FC1">
              <w:rPr>
                <w:rFonts w:asciiTheme="minorBidi" w:hAnsiTheme="minorBidi"/>
              </w:rPr>
              <w:t>I can use the system comfortably.</w:t>
            </w:r>
          </w:p>
        </w:tc>
      </w:tr>
    </w:tbl>
    <w:p w14:paraId="72959E8B" w14:textId="77777777" w:rsidR="0051006A" w:rsidRDefault="0051006A" w:rsidP="007B3288">
      <w:pPr>
        <w:spacing w:line="360" w:lineRule="auto"/>
      </w:pPr>
    </w:p>
    <w:p w14:paraId="7C5FF435" w14:textId="7AF3FE30" w:rsidR="009419A2" w:rsidRPr="009419A2" w:rsidRDefault="009419A2" w:rsidP="007B3288">
      <w:pPr>
        <w:spacing w:line="360" w:lineRule="auto"/>
        <w:rPr>
          <w:rFonts w:asciiTheme="minorBidi" w:hAnsiTheme="minorBidi"/>
          <w:b/>
          <w:bCs/>
        </w:rPr>
      </w:pPr>
      <w:r w:rsidRPr="009419A2">
        <w:rPr>
          <w:rFonts w:asciiTheme="minorBidi" w:hAnsiTheme="minorBidi"/>
          <w:b/>
          <w:bCs/>
        </w:rPr>
        <w:t>User Story P13 : BMI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9419A2" w:rsidRPr="007F29FD" w14:paraId="0D6D73C3" w14:textId="77777777" w:rsidTr="009419A2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E77A32" w14:textId="77777777" w:rsidR="009419A2" w:rsidRPr="007F29FD" w:rsidRDefault="009419A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47D2C3" w14:textId="77777777" w:rsidR="009419A2" w:rsidRPr="007F29FD" w:rsidRDefault="009419A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patient,</w:t>
            </w:r>
          </w:p>
        </w:tc>
      </w:tr>
      <w:tr w:rsidR="009419A2" w:rsidRPr="007F29FD" w14:paraId="7B38E357" w14:textId="77777777" w:rsidTr="009419A2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FEA920" w14:textId="77777777" w:rsidR="009419A2" w:rsidRPr="007F29FD" w:rsidRDefault="009419A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AB0DAF" w14:textId="56320C47" w:rsidR="009419A2" w:rsidRPr="009419A2" w:rsidRDefault="009419A2" w:rsidP="007B3288">
            <w:pPr>
              <w:spacing w:line="360" w:lineRule="auto"/>
              <w:rPr>
                <w:rFonts w:asciiTheme="minorBidi" w:hAnsiTheme="minorBidi"/>
              </w:rPr>
            </w:pPr>
            <w:r w:rsidRPr="009419A2">
              <w:rPr>
                <w:rFonts w:asciiTheme="minorBidi" w:hAnsiTheme="minorBidi"/>
              </w:rPr>
              <w:t>calculate my Body Mass Index (BMI) using my height and weight,</w:t>
            </w:r>
          </w:p>
        </w:tc>
      </w:tr>
      <w:tr w:rsidR="009419A2" w:rsidRPr="007F29FD" w14:paraId="0291E7B9" w14:textId="77777777" w:rsidTr="009419A2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2423" w:themeFill="accent2" w:themeFillShade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76689B" w14:textId="77777777" w:rsidR="009419A2" w:rsidRPr="007F29FD" w:rsidRDefault="009419A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DBDB" w:themeFill="accen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97E0A4" w14:textId="605AE33C" w:rsidR="009419A2" w:rsidRPr="009419A2" w:rsidRDefault="009419A2" w:rsidP="007B3288">
            <w:pPr>
              <w:spacing w:line="360" w:lineRule="auto"/>
              <w:rPr>
                <w:rFonts w:asciiTheme="minorBidi" w:hAnsiTheme="minorBidi"/>
              </w:rPr>
            </w:pPr>
            <w:r w:rsidRPr="009419A2">
              <w:rPr>
                <w:rFonts w:asciiTheme="minorBidi" w:hAnsiTheme="minorBidi"/>
              </w:rPr>
              <w:t>I can understand my health status.</w:t>
            </w:r>
          </w:p>
        </w:tc>
      </w:tr>
    </w:tbl>
    <w:p w14:paraId="64E6A47E" w14:textId="02238846" w:rsidR="00A42FC1" w:rsidRPr="006045F5" w:rsidRDefault="00A42FC1" w:rsidP="007B3288">
      <w:pPr>
        <w:pStyle w:val="Heading3"/>
        <w:spacing w:line="360" w:lineRule="auto"/>
        <w:rPr>
          <w:rFonts w:asciiTheme="minorBidi" w:hAnsiTheme="minorBidi" w:cstheme="minorBidi"/>
          <w:b/>
          <w:bCs/>
        </w:rPr>
      </w:pPr>
      <w:bookmarkStart w:id="12" w:name="_Toc228797345"/>
      <w:r w:rsidRPr="006045F5">
        <w:rPr>
          <w:rFonts w:asciiTheme="minorBidi" w:hAnsiTheme="minorBidi" w:cstheme="minorBidi"/>
          <w:b/>
          <w:bCs/>
        </w:rPr>
        <w:lastRenderedPageBreak/>
        <w:t>4.2.2 Doctor User Stories</w:t>
      </w:r>
      <w:r w:rsidRPr="006045F5">
        <w:rPr>
          <w:rFonts w:asciiTheme="minorBidi" w:hAnsiTheme="minorBidi"/>
          <w:b/>
          <w:bCs/>
        </w:rPr>
        <w:t>:</w:t>
      </w:r>
      <w:bookmarkEnd w:id="12"/>
    </w:p>
    <w:p w14:paraId="0CD1748B" w14:textId="0FEAF580" w:rsidR="00A42FC1" w:rsidRPr="007F29FD" w:rsidRDefault="00A42FC1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</w:t>
      </w:r>
      <w:r w:rsidR="006D3324">
        <w:rPr>
          <w:rFonts w:asciiTheme="minorBidi" w:hAnsiTheme="minorBidi"/>
          <w:b/>
          <w:bCs/>
        </w:rPr>
        <w:t>8:</w:t>
      </w:r>
      <w:r w:rsidRPr="007F29FD">
        <w:rPr>
          <w:rFonts w:asciiTheme="minorBidi" w:hAnsiTheme="minorBidi"/>
          <w:b/>
          <w:bCs/>
        </w:rPr>
        <w:t xml:space="preserve"> </w:t>
      </w:r>
      <w:r w:rsidR="006D3324" w:rsidRPr="006D3324">
        <w:rPr>
          <w:rFonts w:asciiTheme="minorBidi" w:hAnsiTheme="minorBidi"/>
          <w:b/>
          <w:bCs/>
        </w:rPr>
        <w:t>Dashboard Analytics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2FC1" w:rsidRPr="007F29FD" w14:paraId="4871A982" w14:textId="77777777" w:rsidTr="00396BDB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0B629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092F8B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A42FC1" w:rsidRPr="007F29FD" w14:paraId="688791CC" w14:textId="77777777" w:rsidTr="00396BDB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0BB0A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44E2B" w14:textId="3C6B2CC9" w:rsidR="00A42FC1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6D3324">
              <w:rPr>
                <w:rFonts w:asciiTheme="minorBidi" w:hAnsiTheme="minorBidi"/>
              </w:rPr>
              <w:t>view statistics,</w:t>
            </w:r>
          </w:p>
        </w:tc>
      </w:tr>
      <w:tr w:rsidR="00A42FC1" w:rsidRPr="007F29FD" w14:paraId="41EC1887" w14:textId="77777777" w:rsidTr="00396BDB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13892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3FD60" w14:textId="13FBE837" w:rsidR="00A42FC1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6D3324">
              <w:rPr>
                <w:rFonts w:asciiTheme="minorBidi" w:hAnsiTheme="minorBidi"/>
              </w:rPr>
              <w:t>I can evaluate adherence.</w:t>
            </w:r>
          </w:p>
        </w:tc>
      </w:tr>
    </w:tbl>
    <w:p w14:paraId="0EC1DE4C" w14:textId="77777777" w:rsidR="0051006A" w:rsidRDefault="0051006A" w:rsidP="007B3288">
      <w:pPr>
        <w:spacing w:line="360" w:lineRule="auto"/>
        <w:rPr>
          <w:rFonts w:asciiTheme="minorBidi" w:hAnsiTheme="minorBidi"/>
        </w:rPr>
      </w:pPr>
    </w:p>
    <w:p w14:paraId="029ECC7E" w14:textId="0EBAC83E" w:rsidR="00A42FC1" w:rsidRPr="007F29FD" w:rsidRDefault="00A42FC1" w:rsidP="007B3288">
      <w:pPr>
        <w:spacing w:line="360" w:lineRule="auto"/>
        <w:rPr>
          <w:rFonts w:asciiTheme="minorBidi" w:hAnsiTheme="minorBidi"/>
        </w:rPr>
      </w:pPr>
      <w:r w:rsidRPr="007F29FD">
        <w:rPr>
          <w:rFonts w:asciiTheme="minorBidi" w:hAnsiTheme="minorBidi"/>
          <w:b/>
          <w:bCs/>
        </w:rPr>
        <w:t>User Story D</w:t>
      </w:r>
      <w:r w:rsidR="006D3324">
        <w:rPr>
          <w:rFonts w:asciiTheme="minorBidi" w:hAnsiTheme="minorBidi"/>
          <w:b/>
          <w:bCs/>
        </w:rPr>
        <w:t>9:</w:t>
      </w:r>
      <w:r w:rsidRPr="007F29FD">
        <w:rPr>
          <w:rFonts w:asciiTheme="minorBidi" w:hAnsiTheme="minorBidi"/>
          <w:b/>
          <w:bCs/>
        </w:rPr>
        <w:t xml:space="preserve"> </w:t>
      </w:r>
      <w:r w:rsidR="006D3324" w:rsidRPr="006D3324">
        <w:rPr>
          <w:rFonts w:asciiTheme="minorBidi" w:hAnsiTheme="minorBidi"/>
          <w:b/>
          <w:bCs/>
        </w:rPr>
        <w:t>Search Patient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A42FC1" w:rsidRPr="007F29FD" w14:paraId="485662EF" w14:textId="77777777" w:rsidTr="00396BDB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17A929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143E5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doctor,</w:t>
            </w:r>
          </w:p>
        </w:tc>
      </w:tr>
      <w:tr w:rsidR="00A42FC1" w:rsidRPr="007F29FD" w14:paraId="0956019D" w14:textId="77777777" w:rsidTr="00396BDB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1E5440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2E487" w14:textId="0425CE11" w:rsidR="00A42FC1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6D3324">
              <w:rPr>
                <w:rFonts w:asciiTheme="minorBidi" w:hAnsiTheme="minorBidi"/>
              </w:rPr>
              <w:t>search for patients,</w:t>
            </w:r>
          </w:p>
        </w:tc>
      </w:tr>
      <w:tr w:rsidR="00A42FC1" w:rsidRPr="007F29FD" w14:paraId="6D70BAED" w14:textId="77777777" w:rsidTr="00396BDB">
        <w:tc>
          <w:tcPr>
            <w:tcW w:w="1800" w:type="dxa"/>
            <w:shd w:val="clear" w:color="auto" w:fill="17365D" w:themeFill="text2" w:themeFillShade="B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888D19" w14:textId="77777777" w:rsidR="00A42FC1" w:rsidRPr="007F29FD" w:rsidRDefault="00A42FC1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9C03C" w14:textId="2A828388" w:rsidR="00A42FC1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6D3324">
              <w:rPr>
                <w:rFonts w:asciiTheme="minorBidi" w:hAnsiTheme="minorBidi"/>
              </w:rPr>
              <w:t>I can find records quickly.</w:t>
            </w:r>
          </w:p>
        </w:tc>
      </w:tr>
    </w:tbl>
    <w:p w14:paraId="563677CD" w14:textId="77777777" w:rsidR="00A42FC1" w:rsidRDefault="00A42FC1" w:rsidP="007B3288">
      <w:pPr>
        <w:spacing w:line="360" w:lineRule="auto"/>
        <w:rPr>
          <w:rFonts w:asciiTheme="minorBidi" w:hAnsiTheme="minorBidi"/>
        </w:rPr>
      </w:pPr>
    </w:p>
    <w:p w14:paraId="5B8AFE89" w14:textId="4FE78AA3" w:rsidR="006D3324" w:rsidRPr="006045F5" w:rsidRDefault="006D3324" w:rsidP="007B3288">
      <w:pPr>
        <w:pStyle w:val="Heading3"/>
        <w:spacing w:line="360" w:lineRule="auto"/>
        <w:rPr>
          <w:rFonts w:asciiTheme="minorBidi" w:hAnsiTheme="minorBidi"/>
          <w:b/>
          <w:bCs/>
        </w:rPr>
      </w:pPr>
      <w:bookmarkStart w:id="13" w:name="_Toc228797346"/>
      <w:r w:rsidRPr="006045F5">
        <w:rPr>
          <w:rFonts w:asciiTheme="minorBidi" w:hAnsiTheme="minorBidi"/>
          <w:b/>
          <w:bCs/>
        </w:rPr>
        <w:t>4.2.3 Admin User Stories:</w:t>
      </w:r>
      <w:bookmarkEnd w:id="13"/>
      <w:r w:rsidRPr="006045F5">
        <w:rPr>
          <w:rFonts w:asciiTheme="minorBidi" w:hAnsiTheme="minorBidi"/>
          <w:b/>
          <w:bCs/>
        </w:rPr>
        <w:t xml:space="preserve"> </w:t>
      </w:r>
    </w:p>
    <w:p w14:paraId="759D4467" w14:textId="2D561277" w:rsidR="006D3324" w:rsidRDefault="006D3324" w:rsidP="007B3288">
      <w:pPr>
        <w:spacing w:line="360" w:lineRule="auto"/>
        <w:rPr>
          <w:rFonts w:asciiTheme="minorBidi" w:hAnsiTheme="minorBidi"/>
          <w:b/>
          <w:bCs/>
          <w:color w:val="000000" w:themeColor="text1"/>
        </w:rPr>
      </w:pPr>
      <w:r w:rsidRPr="006D3324">
        <w:rPr>
          <w:rFonts w:asciiTheme="minorBidi" w:hAnsiTheme="minorBidi"/>
          <w:b/>
          <w:bCs/>
          <w:color w:val="000000" w:themeColor="text1"/>
        </w:rPr>
        <w:t>User Story A1: Admin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3324" w:rsidRPr="007F29FD" w14:paraId="606B08C0" w14:textId="77777777" w:rsidTr="006D3324">
        <w:tc>
          <w:tcPr>
            <w:tcW w:w="1800" w:type="dxa"/>
            <w:shd w:val="clear" w:color="auto" w:fill="403152" w:themeFill="accent4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773A8" w14:textId="77777777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CC0D9" w:themeFill="accent4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CE7F2" w14:textId="0D199500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Admin</w:t>
            </w:r>
            <w:r w:rsidRPr="007F29FD">
              <w:rPr>
                <w:rFonts w:asciiTheme="minorBidi" w:hAnsiTheme="minorBidi"/>
              </w:rPr>
              <w:t>,</w:t>
            </w:r>
          </w:p>
        </w:tc>
      </w:tr>
      <w:tr w:rsidR="006D3324" w:rsidRPr="007F29FD" w14:paraId="1A2E2F5F" w14:textId="77777777" w:rsidTr="006D3324">
        <w:tc>
          <w:tcPr>
            <w:tcW w:w="1800" w:type="dxa"/>
            <w:shd w:val="clear" w:color="auto" w:fill="403152" w:themeFill="accent4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3BA5CA" w14:textId="77777777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CC0D9" w:themeFill="accent4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53E968" w14:textId="64A2ACEA" w:rsidR="006D3324" w:rsidRPr="007F29FD" w:rsidRDefault="00C47802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</w:rPr>
              <w:t>log into the system,</w:t>
            </w:r>
          </w:p>
        </w:tc>
      </w:tr>
      <w:tr w:rsidR="006D3324" w:rsidRPr="007F29FD" w14:paraId="65A8B33E" w14:textId="77777777" w:rsidTr="006D3324">
        <w:tc>
          <w:tcPr>
            <w:tcW w:w="1800" w:type="dxa"/>
            <w:shd w:val="clear" w:color="auto" w:fill="403152" w:themeFill="accent4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DC1B43" w14:textId="77777777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CC0D9" w:themeFill="accent4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ECBAF" w14:textId="24BBDCDD" w:rsidR="006D3324" w:rsidRPr="00C47802" w:rsidRDefault="00C47802" w:rsidP="007B3288">
            <w:pPr>
              <w:spacing w:line="360" w:lineRule="auto"/>
              <w:rPr>
                <w:rFonts w:asciiTheme="minorBidi" w:hAnsiTheme="minorBidi" w:cstheme="minorBidi"/>
              </w:rPr>
            </w:pPr>
            <w:r w:rsidRPr="00C47802">
              <w:rPr>
                <w:rFonts w:asciiTheme="minorBidi" w:hAnsiTheme="minorBidi" w:cstheme="minorBidi"/>
              </w:rPr>
              <w:t>So that I can manage users.</w:t>
            </w:r>
          </w:p>
        </w:tc>
      </w:tr>
    </w:tbl>
    <w:p w14:paraId="6C4E1FFB" w14:textId="77777777" w:rsidR="006D3324" w:rsidRDefault="006D3324" w:rsidP="007B3288">
      <w:pPr>
        <w:spacing w:line="360" w:lineRule="auto"/>
        <w:rPr>
          <w:rFonts w:asciiTheme="minorBidi" w:hAnsiTheme="minorBidi"/>
          <w:b/>
          <w:bCs/>
          <w:color w:val="000000" w:themeColor="text1"/>
        </w:rPr>
      </w:pPr>
    </w:p>
    <w:p w14:paraId="3E063B0E" w14:textId="1014556A" w:rsidR="006D3324" w:rsidRDefault="006D3324" w:rsidP="007B3288">
      <w:pPr>
        <w:spacing w:line="360" w:lineRule="auto"/>
        <w:rPr>
          <w:rFonts w:asciiTheme="minorBidi" w:hAnsiTheme="minorBidi"/>
          <w:b/>
          <w:bCs/>
          <w:color w:val="000000" w:themeColor="text1"/>
        </w:rPr>
      </w:pPr>
      <w:r w:rsidRPr="006D3324">
        <w:rPr>
          <w:rFonts w:asciiTheme="minorBidi" w:hAnsiTheme="minorBidi"/>
          <w:b/>
          <w:bCs/>
          <w:color w:val="000000" w:themeColor="text1"/>
        </w:rPr>
        <w:t>User Story A</w:t>
      </w:r>
      <w:r>
        <w:rPr>
          <w:rFonts w:asciiTheme="minorBidi" w:hAnsiTheme="minorBidi"/>
          <w:b/>
          <w:bCs/>
          <w:color w:val="000000" w:themeColor="text1"/>
        </w:rPr>
        <w:t>2</w:t>
      </w:r>
      <w:r w:rsidRPr="006D3324">
        <w:rPr>
          <w:rFonts w:asciiTheme="minorBidi" w:hAnsiTheme="minorBidi"/>
          <w:b/>
          <w:bCs/>
          <w:color w:val="000000" w:themeColor="text1"/>
        </w:rPr>
        <w:t>: Manage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D3324" w:rsidRPr="007F29FD" w14:paraId="34A51D31" w14:textId="77777777" w:rsidTr="006D3324">
        <w:tc>
          <w:tcPr>
            <w:tcW w:w="1800" w:type="dxa"/>
            <w:shd w:val="clear" w:color="auto" w:fill="403152" w:themeFill="accent4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9F7459" w14:textId="77777777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As a</w:t>
            </w:r>
          </w:p>
        </w:tc>
        <w:tc>
          <w:tcPr>
            <w:tcW w:w="7560" w:type="dxa"/>
            <w:shd w:val="clear" w:color="auto" w:fill="CCC0D9" w:themeFill="accent4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F2616" w14:textId="4F9DB135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Admin</w:t>
            </w:r>
            <w:r w:rsidRPr="007F29FD">
              <w:rPr>
                <w:rFonts w:asciiTheme="minorBidi" w:hAnsiTheme="minorBidi"/>
              </w:rPr>
              <w:t>,</w:t>
            </w:r>
          </w:p>
        </w:tc>
      </w:tr>
      <w:tr w:rsidR="006D3324" w:rsidRPr="007F29FD" w14:paraId="3B46C094" w14:textId="77777777" w:rsidTr="006D3324">
        <w:tc>
          <w:tcPr>
            <w:tcW w:w="1800" w:type="dxa"/>
            <w:shd w:val="clear" w:color="auto" w:fill="403152" w:themeFill="accent4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DBCBD" w14:textId="77777777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I want to</w:t>
            </w:r>
          </w:p>
        </w:tc>
        <w:tc>
          <w:tcPr>
            <w:tcW w:w="7560" w:type="dxa"/>
            <w:shd w:val="clear" w:color="auto" w:fill="CCC0D9" w:themeFill="accent4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E73A1" w14:textId="606CE333" w:rsidR="006D3324" w:rsidRPr="00C47802" w:rsidRDefault="00C47802" w:rsidP="007B3288">
            <w:pPr>
              <w:spacing w:line="360" w:lineRule="auto"/>
              <w:rPr>
                <w:rFonts w:asciiTheme="minorBidi" w:hAnsiTheme="minorBidi" w:cstheme="minorBidi"/>
              </w:rPr>
            </w:pPr>
            <w:r w:rsidRPr="00C47802">
              <w:rPr>
                <w:rFonts w:asciiTheme="minorBidi" w:hAnsiTheme="minorBidi" w:cstheme="minorBidi"/>
              </w:rPr>
              <w:t>I want to control users,</w:t>
            </w:r>
          </w:p>
        </w:tc>
      </w:tr>
      <w:tr w:rsidR="006D3324" w:rsidRPr="007F29FD" w14:paraId="6CD98036" w14:textId="77777777" w:rsidTr="006D3324">
        <w:tc>
          <w:tcPr>
            <w:tcW w:w="1800" w:type="dxa"/>
            <w:shd w:val="clear" w:color="auto" w:fill="403152" w:themeFill="accent4" w:themeFillShade="8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6C67C" w14:textId="77777777" w:rsidR="006D3324" w:rsidRPr="007F29FD" w:rsidRDefault="006D3324" w:rsidP="007B3288">
            <w:pPr>
              <w:spacing w:line="360" w:lineRule="auto"/>
              <w:rPr>
                <w:rFonts w:asciiTheme="minorBidi" w:hAnsiTheme="minorBidi"/>
              </w:rPr>
            </w:pPr>
            <w:r w:rsidRPr="007F29FD">
              <w:rPr>
                <w:rFonts w:asciiTheme="minorBidi" w:hAnsiTheme="minorBidi"/>
                <w:b/>
                <w:bCs/>
              </w:rPr>
              <w:t>So that</w:t>
            </w:r>
          </w:p>
        </w:tc>
        <w:tc>
          <w:tcPr>
            <w:tcW w:w="7560" w:type="dxa"/>
            <w:shd w:val="clear" w:color="auto" w:fill="CCC0D9" w:themeFill="accent4" w:themeFillTint="6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938EC" w14:textId="764BE091" w:rsidR="006D3324" w:rsidRPr="00C47802" w:rsidRDefault="00C47802" w:rsidP="007B3288">
            <w:pPr>
              <w:spacing w:line="360" w:lineRule="auto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I can enable or disable users accounts</w:t>
            </w:r>
          </w:p>
        </w:tc>
      </w:tr>
    </w:tbl>
    <w:p w14:paraId="542C3703" w14:textId="3AFF4991" w:rsidR="00226002" w:rsidRPr="007F29FD" w:rsidRDefault="00226002" w:rsidP="00EC61AA">
      <w:pPr>
        <w:pStyle w:val="Heading1"/>
        <w:spacing w:line="360" w:lineRule="auto"/>
        <w:rPr>
          <w:rFonts w:asciiTheme="minorBidi" w:hAnsiTheme="minorBidi" w:cstheme="minorBidi"/>
          <w:b/>
          <w:bCs/>
        </w:rPr>
      </w:pPr>
      <w:bookmarkStart w:id="14" w:name="_Toc228797347"/>
      <w:r w:rsidRPr="007F29FD">
        <w:rPr>
          <w:rFonts w:asciiTheme="minorBidi" w:hAnsiTheme="minorBidi" w:cstheme="minorBidi"/>
          <w:b/>
          <w:bCs/>
        </w:rPr>
        <w:lastRenderedPageBreak/>
        <w:t>5.</w:t>
      </w:r>
      <w:r w:rsidR="004F31C3">
        <w:rPr>
          <w:rFonts w:asciiTheme="minorBidi" w:hAnsiTheme="minorBidi" w:cstheme="minorBidi"/>
          <w:b/>
          <w:bCs/>
        </w:rPr>
        <w:t xml:space="preserve"> </w:t>
      </w:r>
      <w:r w:rsidR="004A4FDD" w:rsidRPr="007F29FD">
        <w:rPr>
          <w:rFonts w:asciiTheme="minorBidi" w:hAnsiTheme="minorBidi" w:cstheme="minorBidi"/>
          <w:b/>
          <w:bCs/>
        </w:rPr>
        <w:t>Functional</w:t>
      </w:r>
      <w:r w:rsidRPr="007F29FD">
        <w:rPr>
          <w:rFonts w:asciiTheme="minorBidi" w:hAnsiTheme="minorBidi" w:cstheme="minorBidi"/>
          <w:b/>
          <w:bCs/>
        </w:rPr>
        <w:t xml:space="preserve"> Requirements</w:t>
      </w:r>
      <w:r w:rsidR="004F31C3">
        <w:rPr>
          <w:rFonts w:asciiTheme="minorBidi" w:hAnsiTheme="minorBidi" w:cstheme="minorBidi"/>
          <w:b/>
          <w:bCs/>
        </w:rPr>
        <w:t>:</w:t>
      </w:r>
      <w:bookmarkEnd w:id="14"/>
    </w:p>
    <w:p w14:paraId="3F475198" w14:textId="02E926ED" w:rsidR="00226002" w:rsidRPr="004F31C3" w:rsidRDefault="00226002" w:rsidP="00EC61AA">
      <w:pPr>
        <w:pStyle w:val="Heading2"/>
        <w:spacing w:line="360" w:lineRule="auto"/>
        <w:rPr>
          <w:rFonts w:asciiTheme="minorBidi" w:hAnsiTheme="minorBidi" w:cstheme="minorBidi"/>
        </w:rPr>
      </w:pPr>
      <w:bookmarkStart w:id="15" w:name="_Toc228797348"/>
      <w:r w:rsidRPr="004F31C3">
        <w:rPr>
          <w:rFonts w:asciiTheme="minorBidi" w:hAnsiTheme="minorBidi" w:cstheme="minorBidi"/>
        </w:rPr>
        <w:t xml:space="preserve">5.1 </w:t>
      </w:r>
      <w:r w:rsidR="004F31C3" w:rsidRPr="004F31C3">
        <w:rPr>
          <w:rFonts w:asciiTheme="minorBidi" w:hAnsiTheme="minorBidi" w:cstheme="minorBidi"/>
        </w:rPr>
        <w:t>Sprint 1 – MVP (Core Features)</w:t>
      </w:r>
      <w:bookmarkEnd w:id="15"/>
    </w:p>
    <w:p w14:paraId="1C12D981" w14:textId="77914E6C" w:rsidR="004F31C3" w:rsidRPr="003E18D5" w:rsidRDefault="004F31C3" w:rsidP="004F31C3">
      <w:pPr>
        <w:pStyle w:val="Heading3"/>
        <w:rPr>
          <w:rFonts w:asciiTheme="minorBidi" w:hAnsiTheme="minorBidi" w:cstheme="minorBidi"/>
        </w:rPr>
      </w:pPr>
      <w:bookmarkStart w:id="16" w:name="_Toc228797349"/>
      <w:r w:rsidRPr="003E18D5">
        <w:rPr>
          <w:rFonts w:asciiTheme="minorBidi" w:hAnsiTheme="minorBidi" w:cstheme="minorBidi"/>
        </w:rPr>
        <w:t>Patient Functional Requirements</w:t>
      </w:r>
      <w:r w:rsidR="003E18D5" w:rsidRPr="003E18D5">
        <w:rPr>
          <w:rFonts w:asciiTheme="minorBidi" w:hAnsiTheme="minorBidi" w:cstheme="minorBidi"/>
        </w:rPr>
        <w:t>:</w:t>
      </w:r>
      <w:bookmarkEnd w:id="16"/>
    </w:p>
    <w:p w14:paraId="1A2EFADD" w14:textId="048903C3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1.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register an account</w:t>
      </w:r>
      <w:r w:rsidRPr="004F31C3">
        <w:rPr>
          <w:rFonts w:asciiTheme="minorBidi" w:hAnsiTheme="minorBidi" w:cstheme="minorBidi"/>
        </w:rPr>
        <w:t xml:space="preserve">. </w:t>
      </w:r>
    </w:p>
    <w:p w14:paraId="175AB153" w14:textId="7306A7A1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2.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log into the system securely</w:t>
      </w:r>
      <w:r w:rsidRPr="004F31C3">
        <w:rPr>
          <w:rFonts w:asciiTheme="minorBidi" w:hAnsiTheme="minorBidi" w:cstheme="minorBidi"/>
        </w:rPr>
        <w:t xml:space="preserve">. </w:t>
      </w:r>
    </w:p>
    <w:p w14:paraId="0D518A1B" w14:textId="5D208253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3.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view prescribed medications</w:t>
      </w:r>
      <w:r w:rsidRPr="004F31C3">
        <w:rPr>
          <w:rFonts w:asciiTheme="minorBidi" w:hAnsiTheme="minorBidi" w:cstheme="minorBidi"/>
        </w:rPr>
        <w:t xml:space="preserve"> (name, dosage, schedule). </w:t>
      </w:r>
    </w:p>
    <w:p w14:paraId="0C2BF631" w14:textId="00C81DF9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4.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receive medication</w:t>
      </w:r>
      <w:r>
        <w:rPr>
          <w:rStyle w:val="Strong"/>
          <w:rFonts w:asciiTheme="minorBidi" w:hAnsiTheme="minorBidi"/>
        </w:rPr>
        <w:t xml:space="preserve"> </w:t>
      </w:r>
      <w:r w:rsidRPr="004F31C3">
        <w:rPr>
          <w:rStyle w:val="Strong"/>
          <w:rFonts w:asciiTheme="minorBidi" w:eastAsiaTheme="majorEastAsia" w:hAnsiTheme="minorBidi" w:cstheme="minorBidi"/>
        </w:rPr>
        <w:t>reminders/notifications</w:t>
      </w:r>
      <w:r w:rsidRPr="004F31C3">
        <w:rPr>
          <w:rFonts w:asciiTheme="minorBidi" w:hAnsiTheme="minorBidi" w:cstheme="minorBidi"/>
        </w:rPr>
        <w:t xml:space="preserve">. </w:t>
      </w:r>
    </w:p>
    <w:p w14:paraId="0D907B1D" w14:textId="0E6A1145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5.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mark medication as taken or missed</w:t>
      </w:r>
      <w:r w:rsidRPr="004F31C3">
        <w:rPr>
          <w:rFonts w:asciiTheme="minorBidi" w:hAnsiTheme="minorBidi" w:cstheme="minorBidi"/>
        </w:rPr>
        <w:t xml:space="preserve">. </w:t>
      </w:r>
    </w:p>
    <w:p w14:paraId="7ACFBBAF" w14:textId="749562CD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6.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view their medication intake history</w:t>
      </w:r>
      <w:r w:rsidRPr="004F31C3">
        <w:rPr>
          <w:rFonts w:asciiTheme="minorBidi" w:hAnsiTheme="minorBidi" w:cstheme="minorBidi"/>
        </w:rPr>
        <w:t xml:space="preserve">. </w:t>
      </w:r>
    </w:p>
    <w:p w14:paraId="0E60129A" w14:textId="275AC082" w:rsidR="004F31C3" w:rsidRDefault="004F31C3" w:rsidP="004F31C3">
      <w:pPr>
        <w:spacing w:before="100" w:beforeAutospacing="1" w:after="100" w:afterAutospacing="1"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7.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log out of the system</w:t>
      </w:r>
      <w:r w:rsidRPr="004F31C3">
        <w:rPr>
          <w:rFonts w:asciiTheme="minorBidi" w:hAnsiTheme="minorBidi" w:cstheme="minorBidi"/>
        </w:rPr>
        <w:t>.</w:t>
      </w:r>
    </w:p>
    <w:p w14:paraId="62CED898" w14:textId="61398ADE" w:rsidR="004F31C3" w:rsidRPr="004F31C3" w:rsidRDefault="004F31C3" w:rsidP="004F31C3">
      <w:pPr>
        <w:pStyle w:val="Heading3"/>
        <w:rPr>
          <w:rFonts w:asciiTheme="minorBidi" w:hAnsiTheme="minorBidi" w:cstheme="minorBidi"/>
          <w:sz w:val="27"/>
        </w:rPr>
      </w:pPr>
      <w:bookmarkStart w:id="17" w:name="_Toc228797350"/>
      <w:r w:rsidRPr="004F31C3">
        <w:rPr>
          <w:rFonts w:asciiTheme="minorBidi" w:hAnsiTheme="minorBidi" w:cstheme="minorBidi"/>
        </w:rPr>
        <w:t>Doctor Functional Requirements</w:t>
      </w:r>
      <w:r w:rsidR="003E18D5">
        <w:rPr>
          <w:rFonts w:asciiTheme="minorBidi" w:hAnsiTheme="minorBidi" w:cstheme="minorBidi"/>
        </w:rPr>
        <w:t>:</w:t>
      </w:r>
      <w:bookmarkEnd w:id="17"/>
    </w:p>
    <w:p w14:paraId="345820C7" w14:textId="7BC73E61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8. </w:t>
      </w:r>
      <w:r w:rsidRPr="004F31C3">
        <w:rPr>
          <w:rFonts w:asciiTheme="minorBidi" w:hAnsiTheme="minorBidi" w:cstheme="minorBidi"/>
        </w:rPr>
        <w:t xml:space="preserve">The system shall allow doctors to </w:t>
      </w:r>
      <w:r w:rsidRPr="004F31C3">
        <w:rPr>
          <w:rStyle w:val="Strong"/>
          <w:rFonts w:asciiTheme="minorBidi" w:eastAsiaTheme="majorEastAsia" w:hAnsiTheme="minorBidi" w:cstheme="minorBidi"/>
        </w:rPr>
        <w:t>log into the system securely</w:t>
      </w:r>
      <w:r w:rsidRPr="004F31C3">
        <w:rPr>
          <w:rFonts w:asciiTheme="minorBidi" w:hAnsiTheme="minorBidi" w:cstheme="minorBidi"/>
        </w:rPr>
        <w:t xml:space="preserve">. </w:t>
      </w:r>
    </w:p>
    <w:p w14:paraId="33EE38CD" w14:textId="68CBFB20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9. </w:t>
      </w:r>
      <w:r w:rsidRPr="004F31C3">
        <w:rPr>
          <w:rFonts w:asciiTheme="minorBidi" w:hAnsiTheme="minorBidi" w:cstheme="minorBidi"/>
        </w:rPr>
        <w:t xml:space="preserve">The system shall allow doctors to </w:t>
      </w:r>
      <w:r w:rsidRPr="004F31C3">
        <w:rPr>
          <w:rStyle w:val="Strong"/>
          <w:rFonts w:asciiTheme="minorBidi" w:eastAsiaTheme="majorEastAsia" w:hAnsiTheme="minorBidi" w:cstheme="minorBidi"/>
        </w:rPr>
        <w:t>add medications for patients</w:t>
      </w:r>
      <w:r w:rsidRPr="004F31C3">
        <w:rPr>
          <w:rFonts w:asciiTheme="minorBidi" w:hAnsiTheme="minorBidi" w:cstheme="minorBidi"/>
        </w:rPr>
        <w:t xml:space="preserve">. </w:t>
      </w:r>
    </w:p>
    <w:p w14:paraId="5505E763" w14:textId="7126B2ED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10. </w:t>
      </w:r>
      <w:r w:rsidRPr="004F31C3">
        <w:rPr>
          <w:rFonts w:asciiTheme="minorBidi" w:hAnsiTheme="minorBidi" w:cstheme="minorBidi"/>
        </w:rPr>
        <w:t xml:space="preserve">The system shall allow doctors to </w:t>
      </w:r>
      <w:r w:rsidRPr="004F31C3">
        <w:rPr>
          <w:rStyle w:val="Strong"/>
          <w:rFonts w:asciiTheme="minorBidi" w:eastAsiaTheme="majorEastAsia" w:hAnsiTheme="minorBidi" w:cstheme="minorBidi"/>
        </w:rPr>
        <w:t>view a list of assigned patients</w:t>
      </w:r>
      <w:r w:rsidRPr="004F31C3">
        <w:rPr>
          <w:rFonts w:asciiTheme="minorBidi" w:hAnsiTheme="minorBidi" w:cstheme="minorBidi"/>
        </w:rPr>
        <w:t xml:space="preserve">. </w:t>
      </w:r>
    </w:p>
    <w:p w14:paraId="016E35BC" w14:textId="77777777" w:rsidR="004F31C3" w:rsidRDefault="004F31C3" w:rsidP="004F31C3">
      <w:pPr>
        <w:spacing w:before="100" w:beforeAutospacing="1" w:after="100" w:afterAutospacing="1"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11. </w:t>
      </w:r>
      <w:r w:rsidRPr="004F31C3">
        <w:rPr>
          <w:rFonts w:asciiTheme="minorBidi" w:hAnsiTheme="minorBidi" w:cstheme="minorBidi"/>
        </w:rPr>
        <w:t xml:space="preserve">The system shall allow doctors to </w:t>
      </w:r>
      <w:r w:rsidRPr="004F31C3">
        <w:rPr>
          <w:rStyle w:val="Strong"/>
          <w:rFonts w:asciiTheme="minorBidi" w:eastAsiaTheme="majorEastAsia" w:hAnsiTheme="minorBidi" w:cstheme="minorBidi"/>
        </w:rPr>
        <w:t xml:space="preserve">view patient medication records and </w:t>
      </w:r>
      <w:r>
        <w:rPr>
          <w:rStyle w:val="Strong"/>
          <w:rFonts w:asciiTheme="minorBidi" w:hAnsiTheme="minorBidi"/>
        </w:rPr>
        <w:t xml:space="preserve">    </w:t>
      </w:r>
      <w:r w:rsidRPr="004F31C3">
        <w:rPr>
          <w:rStyle w:val="Strong"/>
          <w:rFonts w:asciiTheme="minorBidi" w:eastAsiaTheme="majorEastAsia" w:hAnsiTheme="minorBidi" w:cstheme="minorBidi"/>
        </w:rPr>
        <w:t>history</w:t>
      </w:r>
      <w:r w:rsidRPr="004F31C3">
        <w:rPr>
          <w:rFonts w:asciiTheme="minorBidi" w:hAnsiTheme="minorBidi" w:cstheme="minorBidi"/>
        </w:rPr>
        <w:t xml:space="preserve">. </w:t>
      </w:r>
    </w:p>
    <w:p w14:paraId="0A6C73F4" w14:textId="1ED8E24C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12. </w:t>
      </w:r>
      <w:r w:rsidRPr="004F31C3">
        <w:rPr>
          <w:rFonts w:asciiTheme="minorBidi" w:hAnsiTheme="minorBidi" w:cstheme="minorBidi"/>
        </w:rPr>
        <w:t xml:space="preserve">The system shall allow doctors to </w:t>
      </w:r>
      <w:r w:rsidRPr="004F31C3">
        <w:rPr>
          <w:rStyle w:val="Strong"/>
          <w:rFonts w:asciiTheme="minorBidi" w:eastAsiaTheme="majorEastAsia" w:hAnsiTheme="minorBidi" w:cstheme="minorBidi"/>
        </w:rPr>
        <w:t>log out of the system</w:t>
      </w:r>
      <w:r w:rsidRPr="004F31C3">
        <w:rPr>
          <w:rFonts w:asciiTheme="minorBidi" w:hAnsiTheme="minorBidi" w:cstheme="minorBidi"/>
        </w:rPr>
        <w:t>.</w:t>
      </w:r>
    </w:p>
    <w:p w14:paraId="64C3E902" w14:textId="77777777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</w:p>
    <w:p w14:paraId="50554269" w14:textId="77777777" w:rsidR="00226002" w:rsidRPr="007F29FD" w:rsidRDefault="00226002" w:rsidP="00226002">
      <w:pPr>
        <w:rPr>
          <w:rFonts w:asciiTheme="minorBidi" w:hAnsiTheme="minorBidi"/>
        </w:rPr>
      </w:pPr>
    </w:p>
    <w:p w14:paraId="71E1A902" w14:textId="1C11FEC6" w:rsidR="00226002" w:rsidRPr="004F31C3" w:rsidRDefault="00226002" w:rsidP="004F31C3">
      <w:pPr>
        <w:pStyle w:val="Heading2"/>
        <w:spacing w:line="360" w:lineRule="auto"/>
        <w:rPr>
          <w:rFonts w:asciiTheme="minorBidi" w:hAnsiTheme="minorBidi" w:cstheme="minorBidi"/>
        </w:rPr>
      </w:pPr>
      <w:bookmarkStart w:id="18" w:name="_Toc228797351"/>
      <w:r w:rsidRPr="004F31C3">
        <w:rPr>
          <w:rFonts w:asciiTheme="minorBidi" w:hAnsiTheme="minorBidi" w:cstheme="minorBidi"/>
        </w:rPr>
        <w:lastRenderedPageBreak/>
        <w:t xml:space="preserve">5.2 </w:t>
      </w:r>
      <w:r w:rsidR="004F31C3" w:rsidRPr="004F31C3">
        <w:rPr>
          <w:rStyle w:val="Strong"/>
          <w:rFonts w:asciiTheme="minorBidi" w:hAnsiTheme="minorBidi" w:cstheme="minorBidi"/>
          <w:b w:val="0"/>
          <w:bCs w:val="0"/>
        </w:rPr>
        <w:t>Sprint 2 – MMP (Enhanced Features)</w:t>
      </w:r>
      <w:bookmarkEnd w:id="18"/>
    </w:p>
    <w:p w14:paraId="0EA10D96" w14:textId="1F141A16" w:rsidR="004F31C3" w:rsidRPr="004F31C3" w:rsidRDefault="004F31C3" w:rsidP="004F31C3">
      <w:pPr>
        <w:pStyle w:val="Heading3"/>
        <w:spacing w:line="360" w:lineRule="auto"/>
        <w:jc w:val="both"/>
        <w:rPr>
          <w:rFonts w:asciiTheme="minorBidi" w:hAnsiTheme="minorBidi" w:cstheme="minorBidi"/>
          <w:sz w:val="27"/>
        </w:rPr>
      </w:pPr>
      <w:bookmarkStart w:id="19" w:name="_Toc228797352"/>
      <w:r w:rsidRPr="004F31C3">
        <w:rPr>
          <w:rFonts w:asciiTheme="minorBidi" w:hAnsiTheme="minorBidi" w:cstheme="minorBidi"/>
        </w:rPr>
        <w:t>Patient Functional Requirements</w:t>
      </w:r>
      <w:r w:rsidR="003E18D5">
        <w:rPr>
          <w:rFonts w:asciiTheme="minorBidi" w:hAnsiTheme="minorBidi" w:cstheme="minorBidi"/>
        </w:rPr>
        <w:t>:</w:t>
      </w:r>
      <w:bookmarkEnd w:id="19"/>
    </w:p>
    <w:p w14:paraId="5392F08F" w14:textId="68373715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13.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send and receive messages with doctors</w:t>
      </w:r>
      <w:r w:rsidRPr="004F31C3">
        <w:rPr>
          <w:rFonts w:asciiTheme="minorBidi" w:hAnsiTheme="minorBidi" w:cstheme="minorBidi"/>
        </w:rPr>
        <w:t xml:space="preserve">. </w:t>
      </w:r>
    </w:p>
    <w:p w14:paraId="47237936" w14:textId="55800669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14.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create and manage a health profile</w:t>
      </w:r>
      <w:r w:rsidRPr="004F31C3">
        <w:rPr>
          <w:rFonts w:asciiTheme="minorBidi" w:hAnsiTheme="minorBidi" w:cstheme="minorBidi"/>
        </w:rPr>
        <w:t xml:space="preserve"> (age, gender, allergies, etc.). </w:t>
      </w:r>
    </w:p>
    <w:p w14:paraId="36EDEF99" w14:textId="13F4C6FA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>1</w:t>
      </w:r>
      <w:r w:rsidR="003E18D5">
        <w:rPr>
          <w:rFonts w:asciiTheme="minorBidi" w:hAnsiTheme="minorBidi"/>
        </w:rPr>
        <w:t>5</w:t>
      </w:r>
      <w:r>
        <w:rPr>
          <w:rFonts w:asciiTheme="minorBidi" w:hAnsiTheme="minorBidi"/>
        </w:rPr>
        <w:t xml:space="preserve">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calculate BMI based on height and weight</w:t>
      </w:r>
      <w:r w:rsidRPr="004F31C3">
        <w:rPr>
          <w:rFonts w:asciiTheme="minorBidi" w:hAnsiTheme="minorBidi" w:cstheme="minorBidi"/>
        </w:rPr>
        <w:t xml:space="preserve">. </w:t>
      </w:r>
    </w:p>
    <w:p w14:paraId="610D9865" w14:textId="0D940320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>1</w:t>
      </w:r>
      <w:r w:rsidR="003E18D5">
        <w:rPr>
          <w:rFonts w:asciiTheme="minorBidi" w:hAnsiTheme="minorBidi"/>
        </w:rPr>
        <w:t>6</w:t>
      </w:r>
      <w:r>
        <w:rPr>
          <w:rFonts w:asciiTheme="minorBidi" w:hAnsiTheme="minorBidi"/>
        </w:rPr>
        <w:t xml:space="preserve">. </w:t>
      </w:r>
      <w:r w:rsidRPr="004F31C3">
        <w:rPr>
          <w:rFonts w:asciiTheme="minorBidi" w:hAnsiTheme="minorBidi" w:cstheme="minorBidi"/>
        </w:rPr>
        <w:t xml:space="preserve">The system shall display the </w:t>
      </w:r>
      <w:r w:rsidRPr="004F31C3">
        <w:rPr>
          <w:rStyle w:val="Strong"/>
          <w:rFonts w:asciiTheme="minorBidi" w:eastAsiaTheme="majorEastAsia" w:hAnsiTheme="minorBidi" w:cstheme="minorBidi"/>
        </w:rPr>
        <w:t>BMI category (underweight, normal, overweight, obese)</w:t>
      </w:r>
      <w:r w:rsidRPr="004F31C3">
        <w:rPr>
          <w:rFonts w:asciiTheme="minorBidi" w:hAnsiTheme="minorBidi" w:cstheme="minorBidi"/>
        </w:rPr>
        <w:t xml:space="preserve">. </w:t>
      </w:r>
    </w:p>
    <w:p w14:paraId="619C5665" w14:textId="35853730" w:rsidR="004F31C3" w:rsidRPr="004F31C3" w:rsidRDefault="004F31C3" w:rsidP="004F31C3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>1</w:t>
      </w:r>
      <w:r w:rsidR="003E18D5">
        <w:rPr>
          <w:rFonts w:asciiTheme="minorBidi" w:hAnsiTheme="minorBidi"/>
        </w:rPr>
        <w:t>7</w:t>
      </w:r>
      <w:r>
        <w:rPr>
          <w:rFonts w:asciiTheme="minorBidi" w:hAnsiTheme="minorBidi"/>
        </w:rPr>
        <w:t xml:space="preserve">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view additional health insights (lifespan estimation)</w:t>
      </w:r>
      <w:r w:rsidRPr="004F31C3">
        <w:rPr>
          <w:rFonts w:asciiTheme="minorBidi" w:hAnsiTheme="minorBidi" w:cstheme="minorBidi"/>
        </w:rPr>
        <w:t xml:space="preserve">. </w:t>
      </w:r>
    </w:p>
    <w:p w14:paraId="11A70691" w14:textId="51858DDE" w:rsidR="003E18D5" w:rsidRPr="004F31C3" w:rsidRDefault="004F31C3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>1</w:t>
      </w:r>
      <w:r w:rsidR="003E18D5">
        <w:rPr>
          <w:rFonts w:asciiTheme="minorBidi" w:hAnsiTheme="minorBidi"/>
        </w:rPr>
        <w:t>8</w:t>
      </w:r>
      <w:r>
        <w:rPr>
          <w:rFonts w:asciiTheme="minorBidi" w:hAnsiTheme="minorBidi"/>
        </w:rPr>
        <w:t xml:space="preserve">. </w:t>
      </w:r>
      <w:r w:rsidRPr="004F31C3">
        <w:rPr>
          <w:rFonts w:asciiTheme="minorBidi" w:hAnsiTheme="minorBidi" w:cstheme="minorBidi"/>
        </w:rPr>
        <w:t xml:space="preserve">The system shall allow patients to </w:t>
      </w:r>
      <w:r w:rsidRPr="004F31C3">
        <w:rPr>
          <w:rStyle w:val="Strong"/>
          <w:rFonts w:asciiTheme="minorBidi" w:eastAsiaTheme="majorEastAsia" w:hAnsiTheme="minorBidi" w:cstheme="minorBidi"/>
        </w:rPr>
        <w:t>adjust accessibility settings (increase text size)</w:t>
      </w:r>
      <w:r w:rsidRPr="004F31C3">
        <w:rPr>
          <w:rFonts w:asciiTheme="minorBidi" w:hAnsiTheme="minorBidi" w:cstheme="minorBidi"/>
        </w:rPr>
        <w:t>.</w:t>
      </w:r>
    </w:p>
    <w:p w14:paraId="424E1832" w14:textId="3749A38D" w:rsidR="003E18D5" w:rsidRPr="003E18D5" w:rsidRDefault="003E18D5" w:rsidP="003E18D5">
      <w:pPr>
        <w:pStyle w:val="Heading3"/>
        <w:spacing w:line="360" w:lineRule="auto"/>
        <w:jc w:val="both"/>
        <w:rPr>
          <w:rFonts w:asciiTheme="minorBidi" w:hAnsiTheme="minorBidi" w:cstheme="minorBidi"/>
          <w:sz w:val="27"/>
        </w:rPr>
      </w:pPr>
      <w:bookmarkStart w:id="20" w:name="_Toc228797353"/>
      <w:r w:rsidRPr="003E18D5">
        <w:rPr>
          <w:rFonts w:asciiTheme="minorBidi" w:hAnsiTheme="minorBidi" w:cstheme="minorBidi"/>
        </w:rPr>
        <w:t>Doctor Functional Requirements</w:t>
      </w:r>
      <w:r>
        <w:rPr>
          <w:rFonts w:asciiTheme="minorBidi" w:hAnsiTheme="minorBidi" w:cstheme="minorBidi"/>
        </w:rPr>
        <w:t>:</w:t>
      </w:r>
      <w:bookmarkEnd w:id="20"/>
    </w:p>
    <w:p w14:paraId="490316E5" w14:textId="2082D102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19. </w:t>
      </w:r>
      <w:r w:rsidRPr="003E18D5">
        <w:rPr>
          <w:rFonts w:asciiTheme="minorBidi" w:hAnsiTheme="minorBidi" w:cstheme="minorBidi"/>
        </w:rPr>
        <w:t xml:space="preserve">The system shall allow doctors to </w:t>
      </w:r>
      <w:r w:rsidRPr="003E18D5">
        <w:rPr>
          <w:rStyle w:val="Strong"/>
          <w:rFonts w:asciiTheme="minorBidi" w:eastAsiaTheme="majorEastAsia" w:hAnsiTheme="minorBidi" w:cstheme="minorBidi"/>
        </w:rPr>
        <w:t>edit/update patient prescriptions</w:t>
      </w:r>
      <w:r w:rsidRPr="003E18D5">
        <w:rPr>
          <w:rFonts w:asciiTheme="minorBidi" w:hAnsiTheme="minorBidi" w:cstheme="minorBidi"/>
        </w:rPr>
        <w:t xml:space="preserve">. </w:t>
      </w:r>
    </w:p>
    <w:p w14:paraId="16923C24" w14:textId="1A3F07C8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20. </w:t>
      </w:r>
      <w:r w:rsidRPr="003E18D5">
        <w:rPr>
          <w:rFonts w:asciiTheme="minorBidi" w:hAnsiTheme="minorBidi" w:cstheme="minorBidi"/>
        </w:rPr>
        <w:t xml:space="preserve">The system shall allow doctors to </w:t>
      </w:r>
      <w:r w:rsidRPr="003E18D5">
        <w:rPr>
          <w:rStyle w:val="Strong"/>
          <w:rFonts w:asciiTheme="minorBidi" w:eastAsiaTheme="majorEastAsia" w:hAnsiTheme="minorBidi" w:cstheme="minorBidi"/>
        </w:rPr>
        <w:t>search for patients</w:t>
      </w:r>
      <w:r w:rsidRPr="003E18D5">
        <w:rPr>
          <w:rFonts w:asciiTheme="minorBidi" w:hAnsiTheme="minorBidi" w:cstheme="minorBidi"/>
        </w:rPr>
        <w:t xml:space="preserve">. </w:t>
      </w:r>
    </w:p>
    <w:p w14:paraId="0319E89B" w14:textId="2D2C14BB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21. </w:t>
      </w:r>
      <w:r w:rsidRPr="003E18D5">
        <w:rPr>
          <w:rFonts w:asciiTheme="minorBidi" w:hAnsiTheme="minorBidi" w:cstheme="minorBidi"/>
        </w:rPr>
        <w:t xml:space="preserve">The system shall allow doctors to </w:t>
      </w:r>
      <w:r w:rsidRPr="003E18D5">
        <w:rPr>
          <w:rStyle w:val="Strong"/>
          <w:rFonts w:asciiTheme="minorBidi" w:eastAsiaTheme="majorEastAsia" w:hAnsiTheme="minorBidi" w:cstheme="minorBidi"/>
        </w:rPr>
        <w:t>send and receive messages with patients</w:t>
      </w:r>
      <w:r w:rsidRPr="003E18D5">
        <w:rPr>
          <w:rFonts w:asciiTheme="minorBidi" w:hAnsiTheme="minorBidi" w:cstheme="minorBidi"/>
        </w:rPr>
        <w:t xml:space="preserve">. </w:t>
      </w:r>
    </w:p>
    <w:p w14:paraId="16B3BE84" w14:textId="755858CF" w:rsidR="003E18D5" w:rsidRDefault="003E18D5" w:rsidP="003E18D5">
      <w:pPr>
        <w:spacing w:before="100" w:beforeAutospacing="1" w:after="100" w:afterAutospacing="1" w:line="360" w:lineRule="auto"/>
        <w:rPr>
          <w:rFonts w:asciiTheme="minorBidi" w:hAnsiTheme="minorBidi"/>
        </w:rPr>
      </w:pPr>
      <w:r>
        <w:rPr>
          <w:rFonts w:asciiTheme="minorBidi" w:hAnsiTheme="minorBidi"/>
        </w:rPr>
        <w:t xml:space="preserve">22. </w:t>
      </w:r>
      <w:r w:rsidRPr="003E18D5">
        <w:rPr>
          <w:rFonts w:asciiTheme="minorBidi" w:hAnsiTheme="minorBidi" w:cstheme="minorBidi"/>
        </w:rPr>
        <w:t xml:space="preserve">The system shall provide doctors with </w:t>
      </w:r>
      <w:r w:rsidRPr="003E18D5">
        <w:rPr>
          <w:rStyle w:val="Strong"/>
          <w:rFonts w:asciiTheme="minorBidi" w:eastAsiaTheme="majorEastAsia" w:hAnsiTheme="minorBidi" w:cstheme="minorBidi"/>
        </w:rPr>
        <w:t>dashboard analytics (adherence statistics, summaries)</w:t>
      </w:r>
      <w:r w:rsidRPr="003E18D5">
        <w:rPr>
          <w:rFonts w:asciiTheme="minorBidi" w:hAnsiTheme="minorBidi" w:cstheme="minorBidi"/>
        </w:rPr>
        <w:t>.</w:t>
      </w:r>
    </w:p>
    <w:p w14:paraId="2B46E1AF" w14:textId="77777777" w:rsidR="003E18D5" w:rsidRDefault="003E18D5" w:rsidP="003E18D5">
      <w:pPr>
        <w:spacing w:before="100" w:beforeAutospacing="1" w:after="100" w:afterAutospacing="1" w:line="360" w:lineRule="auto"/>
        <w:rPr>
          <w:rFonts w:asciiTheme="minorBidi" w:hAnsiTheme="minorBidi"/>
        </w:rPr>
      </w:pPr>
    </w:p>
    <w:p w14:paraId="20219E3C" w14:textId="77777777" w:rsidR="003E18D5" w:rsidRDefault="003E18D5" w:rsidP="003E18D5">
      <w:pPr>
        <w:spacing w:before="100" w:beforeAutospacing="1" w:after="100" w:afterAutospacing="1" w:line="360" w:lineRule="auto"/>
        <w:rPr>
          <w:rFonts w:asciiTheme="minorBidi" w:hAnsiTheme="minorBidi"/>
        </w:rPr>
      </w:pPr>
    </w:p>
    <w:p w14:paraId="1CA4F7ED" w14:textId="77777777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</w:p>
    <w:p w14:paraId="5CF7C424" w14:textId="4FB39435" w:rsidR="003E18D5" w:rsidRPr="003E18D5" w:rsidRDefault="003E18D5" w:rsidP="003E18D5">
      <w:pPr>
        <w:pStyle w:val="Heading3"/>
        <w:spacing w:line="360" w:lineRule="auto"/>
        <w:jc w:val="both"/>
        <w:rPr>
          <w:rFonts w:asciiTheme="minorBidi" w:hAnsiTheme="minorBidi" w:cstheme="minorBidi"/>
          <w:sz w:val="27"/>
        </w:rPr>
      </w:pPr>
      <w:bookmarkStart w:id="21" w:name="_Toc228797354"/>
      <w:r w:rsidRPr="003E18D5">
        <w:rPr>
          <w:rFonts w:asciiTheme="minorBidi" w:hAnsiTheme="minorBidi" w:cstheme="minorBidi"/>
        </w:rPr>
        <w:lastRenderedPageBreak/>
        <w:t>Admin Functional Requirements</w:t>
      </w:r>
      <w:r>
        <w:rPr>
          <w:rFonts w:asciiTheme="minorBidi" w:hAnsiTheme="minorBidi" w:cstheme="minorBidi"/>
        </w:rPr>
        <w:t>:</w:t>
      </w:r>
      <w:bookmarkEnd w:id="21"/>
    </w:p>
    <w:p w14:paraId="282C8FB1" w14:textId="068EE5C6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23. </w:t>
      </w:r>
      <w:r w:rsidRPr="003E18D5">
        <w:rPr>
          <w:rFonts w:asciiTheme="minorBidi" w:hAnsiTheme="minorBidi" w:cstheme="minorBidi"/>
        </w:rPr>
        <w:t xml:space="preserve">The system shall allow admin users to </w:t>
      </w:r>
      <w:r w:rsidRPr="003E18D5">
        <w:rPr>
          <w:rStyle w:val="Strong"/>
          <w:rFonts w:asciiTheme="minorBidi" w:eastAsiaTheme="majorEastAsia" w:hAnsiTheme="minorBidi" w:cstheme="minorBidi"/>
        </w:rPr>
        <w:t>log into the system</w:t>
      </w:r>
      <w:r w:rsidRPr="003E18D5">
        <w:rPr>
          <w:rFonts w:asciiTheme="minorBidi" w:hAnsiTheme="minorBidi" w:cstheme="minorBidi"/>
        </w:rPr>
        <w:t xml:space="preserve">. </w:t>
      </w:r>
    </w:p>
    <w:p w14:paraId="50914162" w14:textId="4117B766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24. </w:t>
      </w:r>
      <w:r w:rsidRPr="003E18D5">
        <w:rPr>
          <w:rFonts w:asciiTheme="minorBidi" w:hAnsiTheme="minorBidi" w:cstheme="minorBidi"/>
        </w:rPr>
        <w:t xml:space="preserve">The system shall allow admin users to </w:t>
      </w:r>
      <w:r w:rsidRPr="003E18D5">
        <w:rPr>
          <w:rStyle w:val="Strong"/>
          <w:rFonts w:asciiTheme="minorBidi" w:eastAsiaTheme="majorEastAsia" w:hAnsiTheme="minorBidi" w:cstheme="minorBidi"/>
        </w:rPr>
        <w:t>manage users (add/remove patients and doctors)</w:t>
      </w:r>
      <w:r w:rsidRPr="003E18D5">
        <w:rPr>
          <w:rFonts w:asciiTheme="minorBidi" w:hAnsiTheme="minorBidi" w:cstheme="minorBidi"/>
        </w:rPr>
        <w:t xml:space="preserve">. </w:t>
      </w:r>
    </w:p>
    <w:p w14:paraId="6F861C66" w14:textId="456CEB8C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25. </w:t>
      </w:r>
      <w:r w:rsidRPr="003E18D5">
        <w:rPr>
          <w:rFonts w:asciiTheme="minorBidi" w:hAnsiTheme="minorBidi" w:cstheme="minorBidi"/>
        </w:rPr>
        <w:t xml:space="preserve">The system shall allow admin users to </w:t>
      </w:r>
      <w:r w:rsidRPr="003E18D5">
        <w:rPr>
          <w:rStyle w:val="Strong"/>
          <w:rFonts w:asciiTheme="minorBidi" w:eastAsiaTheme="majorEastAsia" w:hAnsiTheme="minorBidi" w:cstheme="minorBidi"/>
        </w:rPr>
        <w:t>view system users and roles</w:t>
      </w:r>
      <w:r w:rsidRPr="003E18D5">
        <w:rPr>
          <w:rFonts w:asciiTheme="minorBidi" w:hAnsiTheme="minorBidi" w:cstheme="minorBidi"/>
        </w:rPr>
        <w:t xml:space="preserve">. </w:t>
      </w:r>
    </w:p>
    <w:p w14:paraId="06FC600E" w14:textId="3EB07765" w:rsidR="003E18D5" w:rsidRPr="003E18D5" w:rsidRDefault="003E18D5" w:rsidP="003E18D5">
      <w:p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/>
        </w:rPr>
        <w:t xml:space="preserve">26. </w:t>
      </w:r>
      <w:r w:rsidRPr="003E18D5">
        <w:rPr>
          <w:rFonts w:asciiTheme="minorBidi" w:hAnsiTheme="minorBidi" w:cstheme="minorBidi"/>
        </w:rPr>
        <w:t xml:space="preserve">The system shall allow admin users to </w:t>
      </w:r>
      <w:r w:rsidRPr="003E18D5">
        <w:rPr>
          <w:rStyle w:val="Strong"/>
          <w:rFonts w:asciiTheme="minorBidi" w:eastAsiaTheme="majorEastAsia" w:hAnsiTheme="minorBidi" w:cstheme="minorBidi"/>
        </w:rPr>
        <w:t>manage system settings</w:t>
      </w:r>
      <w:r w:rsidRPr="003E18D5">
        <w:rPr>
          <w:rFonts w:asciiTheme="minorBidi" w:hAnsiTheme="minorBidi" w:cstheme="minorBidi"/>
        </w:rPr>
        <w:t>.</w:t>
      </w:r>
    </w:p>
    <w:p w14:paraId="001DCD38" w14:textId="77777777" w:rsidR="00226002" w:rsidRPr="007F29FD" w:rsidRDefault="00226002" w:rsidP="00EC61AA">
      <w:pPr>
        <w:spacing w:line="360" w:lineRule="auto"/>
        <w:rPr>
          <w:rFonts w:asciiTheme="minorBidi" w:hAnsiTheme="minorBidi"/>
        </w:rPr>
      </w:pPr>
    </w:p>
    <w:p w14:paraId="7693B2A4" w14:textId="4CEB9720" w:rsidR="004A4FDD" w:rsidRPr="007F29FD" w:rsidRDefault="004A4FDD">
      <w:pPr>
        <w:rPr>
          <w:rFonts w:asciiTheme="minorBidi" w:hAnsiTheme="minorBidi"/>
        </w:rPr>
      </w:pPr>
      <w:r w:rsidRPr="007F29FD">
        <w:rPr>
          <w:rFonts w:asciiTheme="minorBidi" w:hAnsiTheme="minorBidi"/>
        </w:rPr>
        <w:br w:type="page"/>
      </w:r>
    </w:p>
    <w:p w14:paraId="1B392EB9" w14:textId="42F0FB44" w:rsidR="00226002" w:rsidRPr="007F29FD" w:rsidRDefault="00226002" w:rsidP="0016154C">
      <w:pPr>
        <w:pStyle w:val="Heading1"/>
        <w:spacing w:line="360" w:lineRule="auto"/>
        <w:rPr>
          <w:rFonts w:asciiTheme="minorBidi" w:hAnsiTheme="minorBidi" w:cstheme="minorBidi"/>
          <w:b/>
          <w:bCs/>
        </w:rPr>
      </w:pPr>
      <w:bookmarkStart w:id="22" w:name="_Toc228797355"/>
      <w:r w:rsidRPr="007F29FD">
        <w:rPr>
          <w:rFonts w:asciiTheme="minorBidi" w:hAnsiTheme="minorBidi" w:cstheme="minorBidi"/>
          <w:b/>
          <w:bCs/>
        </w:rPr>
        <w:lastRenderedPageBreak/>
        <w:t xml:space="preserve">6. </w:t>
      </w:r>
      <w:r w:rsidR="001B087C" w:rsidRPr="001B087C">
        <w:rPr>
          <w:rFonts w:asciiTheme="minorBidi" w:hAnsiTheme="minorBidi" w:cstheme="minorBidi"/>
          <w:b/>
          <w:bCs/>
        </w:rPr>
        <w:t>In Scope (Included Features)</w:t>
      </w:r>
      <w:bookmarkEnd w:id="22"/>
    </w:p>
    <w:p w14:paraId="571D984C" w14:textId="0735C35F" w:rsidR="008F0FEC" w:rsidRPr="001B087C" w:rsidRDefault="008F0FEC" w:rsidP="0016154C">
      <w:pPr>
        <w:pStyle w:val="Heading2"/>
        <w:spacing w:line="360" w:lineRule="auto"/>
        <w:rPr>
          <w:rFonts w:asciiTheme="minorBidi" w:hAnsiTheme="minorBidi" w:cstheme="minorBidi"/>
          <w:sz w:val="28"/>
          <w:szCs w:val="28"/>
        </w:rPr>
      </w:pPr>
      <w:bookmarkStart w:id="23" w:name="_Toc228797356"/>
      <w:r w:rsidRPr="001B087C">
        <w:rPr>
          <w:rFonts w:asciiTheme="minorBidi" w:hAnsiTheme="minorBidi" w:cstheme="minorBidi"/>
          <w:sz w:val="28"/>
          <w:szCs w:val="28"/>
        </w:rPr>
        <w:t>Sprint 1: MVP</w:t>
      </w:r>
      <w:r w:rsidR="001B087C" w:rsidRPr="001B087C">
        <w:rPr>
          <w:rFonts w:asciiTheme="minorBidi" w:hAnsiTheme="minorBidi" w:cstheme="minorBidi"/>
          <w:sz w:val="28"/>
          <w:szCs w:val="28"/>
        </w:rPr>
        <w:t xml:space="preserve"> (Core Features)</w:t>
      </w:r>
      <w:bookmarkEnd w:id="23"/>
    </w:p>
    <w:p w14:paraId="28098BAF" w14:textId="1A6B6E3A" w:rsidR="00226002" w:rsidRPr="007F29FD" w:rsidRDefault="00226002" w:rsidP="0016154C">
      <w:pPr>
        <w:spacing w:line="360" w:lineRule="auto"/>
        <w:rPr>
          <w:rFonts w:asciiTheme="minorBidi" w:hAnsiTheme="minorBidi"/>
          <w:b/>
          <w:bCs/>
        </w:rPr>
      </w:pPr>
      <w:r w:rsidRPr="007F29FD">
        <w:rPr>
          <w:rFonts w:asciiTheme="minorBidi" w:hAnsiTheme="minorBidi"/>
          <w:b/>
          <w:bCs/>
        </w:rPr>
        <w:t>Patient</w:t>
      </w:r>
      <w:r w:rsidR="008F0FEC">
        <w:rPr>
          <w:rFonts w:asciiTheme="minorBidi" w:hAnsiTheme="minorBidi"/>
          <w:b/>
          <w:bCs/>
        </w:rPr>
        <w:t>:</w:t>
      </w:r>
    </w:p>
    <w:p w14:paraId="11407DF6" w14:textId="6C0A9A4F" w:rsidR="00226002" w:rsidRPr="008F0FEC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Registration</w:t>
      </w:r>
      <w:r w:rsidR="0016154C">
        <w:rPr>
          <w:rFonts w:asciiTheme="minorBidi" w:hAnsiTheme="minorBidi"/>
          <w:lang w:val="en-US"/>
        </w:rPr>
        <w:t>,</w:t>
      </w:r>
      <w:r w:rsidRPr="008F0FEC">
        <w:rPr>
          <w:rFonts w:asciiTheme="minorBidi" w:hAnsiTheme="minorBidi"/>
        </w:rPr>
        <w:t xml:space="preserve"> Login</w:t>
      </w:r>
    </w:p>
    <w:p w14:paraId="722D017C" w14:textId="1C1F3391" w:rsidR="00226002" w:rsidRPr="008F0FEC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View prescribed medications (name, dosage, schedule)</w:t>
      </w:r>
    </w:p>
    <w:p w14:paraId="439ED7F3" w14:textId="5EA3BF83" w:rsidR="00226002" w:rsidRPr="008F0FEC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Receive dose notifications</w:t>
      </w:r>
    </w:p>
    <w:p w14:paraId="3FCF6051" w14:textId="60B6E7D4" w:rsidR="00226002" w:rsidRPr="008F0FEC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Mark medication as taken or missed</w:t>
      </w:r>
    </w:p>
    <w:p w14:paraId="11AED181" w14:textId="78F51058" w:rsidR="00226002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View medication intake history</w:t>
      </w:r>
    </w:p>
    <w:p w14:paraId="1265BF62" w14:textId="65135467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>Logout functionality</w:t>
      </w:r>
    </w:p>
    <w:p w14:paraId="54B37E18" w14:textId="267054C7" w:rsidR="00226002" w:rsidRPr="007F29FD" w:rsidRDefault="00226002" w:rsidP="0016154C">
      <w:pPr>
        <w:spacing w:line="360" w:lineRule="auto"/>
        <w:rPr>
          <w:rFonts w:asciiTheme="minorBidi" w:hAnsiTheme="minorBidi"/>
          <w:b/>
          <w:bCs/>
        </w:rPr>
      </w:pPr>
      <w:r w:rsidRPr="007F29FD">
        <w:rPr>
          <w:rFonts w:asciiTheme="minorBidi" w:hAnsiTheme="minorBidi"/>
          <w:b/>
          <w:bCs/>
        </w:rPr>
        <w:t>Doctor</w:t>
      </w:r>
      <w:r w:rsidR="008F0FEC">
        <w:rPr>
          <w:rFonts w:asciiTheme="minorBidi" w:hAnsiTheme="minorBidi"/>
          <w:b/>
          <w:bCs/>
        </w:rPr>
        <w:t>:</w:t>
      </w:r>
    </w:p>
    <w:p w14:paraId="04F93A49" w14:textId="4317D1FA" w:rsidR="00226002" w:rsidRPr="008F0FEC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Login</w:t>
      </w:r>
    </w:p>
    <w:p w14:paraId="683DB4A5" w14:textId="006923DA" w:rsidR="00226002" w:rsidRPr="008F0FEC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Add and edit patient medications (name, dosage, schedule/frequency)</w:t>
      </w:r>
    </w:p>
    <w:p w14:paraId="22480BA3" w14:textId="1FEFCB2A" w:rsidR="00226002" w:rsidRPr="008F0FEC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View list of assigned patients</w:t>
      </w:r>
    </w:p>
    <w:p w14:paraId="40F3430F" w14:textId="6B30AB58" w:rsidR="00226002" w:rsidRDefault="00226002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View patient medication records and intake history</w:t>
      </w:r>
    </w:p>
    <w:p w14:paraId="76ECB4CD" w14:textId="44B37BAC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>Logout functionality</w:t>
      </w:r>
    </w:p>
    <w:p w14:paraId="3F00583D" w14:textId="30EC1AAA" w:rsidR="00226002" w:rsidRPr="001B087C" w:rsidRDefault="008F0FEC" w:rsidP="0016154C">
      <w:pPr>
        <w:pStyle w:val="Heading2"/>
        <w:spacing w:line="360" w:lineRule="auto"/>
        <w:rPr>
          <w:rFonts w:asciiTheme="minorBidi" w:hAnsiTheme="minorBidi" w:cstheme="minorBidi"/>
          <w:sz w:val="28"/>
          <w:szCs w:val="28"/>
        </w:rPr>
      </w:pPr>
      <w:bookmarkStart w:id="24" w:name="_Toc228797357"/>
      <w:r w:rsidRPr="001B087C">
        <w:rPr>
          <w:rFonts w:asciiTheme="minorBidi" w:hAnsiTheme="minorBidi" w:cstheme="minorBidi"/>
          <w:sz w:val="28"/>
          <w:szCs w:val="28"/>
        </w:rPr>
        <w:t xml:space="preserve">Sprint 2: </w:t>
      </w:r>
      <w:r w:rsidR="004F31C3" w:rsidRPr="001B087C">
        <w:rPr>
          <w:rFonts w:asciiTheme="minorBidi" w:hAnsiTheme="minorBidi" w:cstheme="minorBidi"/>
          <w:sz w:val="28"/>
          <w:szCs w:val="28"/>
        </w:rPr>
        <w:t>MMP</w:t>
      </w:r>
      <w:r w:rsidR="001B087C" w:rsidRPr="001B087C">
        <w:rPr>
          <w:rFonts w:asciiTheme="minorBidi" w:hAnsiTheme="minorBidi" w:cstheme="minorBidi"/>
          <w:sz w:val="28"/>
          <w:szCs w:val="28"/>
        </w:rPr>
        <w:t xml:space="preserve"> (Enhanced Features)</w:t>
      </w:r>
      <w:bookmarkEnd w:id="24"/>
    </w:p>
    <w:p w14:paraId="157EBBD2" w14:textId="77777777" w:rsidR="001B087C" w:rsidRDefault="008F0FEC" w:rsidP="0016154C">
      <w:pPr>
        <w:spacing w:line="360" w:lineRule="auto"/>
        <w:rPr>
          <w:rFonts w:asciiTheme="minorBidi" w:hAnsiTheme="minorBidi"/>
          <w:b/>
          <w:bCs/>
        </w:rPr>
      </w:pPr>
      <w:r w:rsidRPr="008F0FEC">
        <w:rPr>
          <w:rFonts w:asciiTheme="minorBidi" w:hAnsiTheme="minorBidi"/>
          <w:b/>
          <w:bCs/>
        </w:rPr>
        <w:t>Patient</w:t>
      </w:r>
      <w:r>
        <w:rPr>
          <w:rFonts w:asciiTheme="minorBidi" w:hAnsiTheme="minorBidi"/>
          <w:b/>
          <w:bCs/>
        </w:rPr>
        <w:t>:</w:t>
      </w:r>
    </w:p>
    <w:p w14:paraId="6FCE5423" w14:textId="77777777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 xml:space="preserve">Messaging system (communication with doctor) </w:t>
      </w:r>
    </w:p>
    <w:p w14:paraId="7A6006A1" w14:textId="25A903F1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 xml:space="preserve">Health profile (age, gender, allergies) </w:t>
      </w:r>
    </w:p>
    <w:p w14:paraId="6EE0445A" w14:textId="77777777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 xml:space="preserve">BMI calculation and result category </w:t>
      </w:r>
    </w:p>
    <w:p w14:paraId="5D4C49A9" w14:textId="77777777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 xml:space="preserve">LifeSpan/health estimation feature </w:t>
      </w:r>
    </w:p>
    <w:p w14:paraId="497FA7C7" w14:textId="6AE223BB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>Accessibility feature (larger text for elderly users)</w:t>
      </w:r>
    </w:p>
    <w:p w14:paraId="179B6B33" w14:textId="77777777" w:rsidR="001B087C" w:rsidRDefault="008F0FEC" w:rsidP="0016154C">
      <w:pPr>
        <w:spacing w:line="360" w:lineRule="auto"/>
        <w:rPr>
          <w:rFonts w:asciiTheme="minorBidi" w:hAnsiTheme="minorBidi"/>
          <w:b/>
          <w:bCs/>
        </w:rPr>
      </w:pPr>
      <w:r w:rsidRPr="008F0FEC">
        <w:rPr>
          <w:rFonts w:asciiTheme="minorBidi" w:hAnsiTheme="minorBidi"/>
          <w:b/>
          <w:bCs/>
        </w:rPr>
        <w:t>Doctor</w:t>
      </w:r>
      <w:r>
        <w:rPr>
          <w:rFonts w:asciiTheme="minorBidi" w:hAnsiTheme="minorBidi"/>
          <w:b/>
          <w:bCs/>
        </w:rPr>
        <w:t>:</w:t>
      </w:r>
    </w:p>
    <w:p w14:paraId="1734FB7B" w14:textId="77777777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 xml:space="preserve">Edit/update prescriptions </w:t>
      </w:r>
    </w:p>
    <w:p w14:paraId="4460F6C0" w14:textId="77777777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 xml:space="preserve">Search for patients </w:t>
      </w:r>
    </w:p>
    <w:p w14:paraId="753B995F" w14:textId="77777777" w:rsidR="001B087C" w:rsidRPr="001B087C" w:rsidRDefault="001B087C" w:rsidP="0016154C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 xml:space="preserve">Messaging with patients </w:t>
      </w:r>
    </w:p>
    <w:p w14:paraId="48D851AC" w14:textId="35B82A4D" w:rsidR="001B087C" w:rsidRPr="0016154C" w:rsidRDefault="001B087C" w:rsidP="001B08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Theme="minorBidi" w:hAnsiTheme="minorBidi"/>
          <w:b/>
          <w:bCs/>
        </w:rPr>
      </w:pPr>
      <w:r w:rsidRPr="001B087C">
        <w:rPr>
          <w:rFonts w:asciiTheme="minorBidi" w:hAnsiTheme="minorBidi" w:cstheme="minorBidi"/>
        </w:rPr>
        <w:t>Dashboard analytics (adherence tracking, summaries)</w:t>
      </w:r>
    </w:p>
    <w:p w14:paraId="3DA810EA" w14:textId="77777777" w:rsidR="0016154C" w:rsidRPr="001B087C" w:rsidRDefault="0016154C" w:rsidP="0016154C">
      <w:pPr>
        <w:pStyle w:val="ListParagraph"/>
        <w:spacing w:line="360" w:lineRule="auto"/>
        <w:jc w:val="both"/>
        <w:rPr>
          <w:rFonts w:asciiTheme="minorBidi" w:hAnsiTheme="minorBidi"/>
          <w:b/>
          <w:bCs/>
        </w:rPr>
      </w:pPr>
    </w:p>
    <w:p w14:paraId="39A677CF" w14:textId="77777777" w:rsidR="00BF2621" w:rsidRDefault="008F0FEC" w:rsidP="00BF2621">
      <w:pPr>
        <w:spacing w:line="360" w:lineRule="auto"/>
        <w:rPr>
          <w:rFonts w:asciiTheme="minorBidi" w:hAnsiTheme="minorBidi"/>
          <w:b/>
          <w:bCs/>
        </w:rPr>
      </w:pPr>
      <w:r w:rsidRPr="008F0FEC">
        <w:rPr>
          <w:rFonts w:asciiTheme="minorBidi" w:hAnsiTheme="minorBidi"/>
          <w:b/>
          <w:bCs/>
        </w:rPr>
        <w:t>Admin</w:t>
      </w:r>
      <w:r>
        <w:rPr>
          <w:rFonts w:asciiTheme="minorBidi" w:hAnsiTheme="minorBidi"/>
          <w:b/>
          <w:bCs/>
        </w:rPr>
        <w:t>:</w:t>
      </w:r>
    </w:p>
    <w:p w14:paraId="41F8EF8A" w14:textId="77777777" w:rsidR="00BF2621" w:rsidRPr="00BF2621" w:rsidRDefault="00BF2621" w:rsidP="00BF2621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BF2621">
        <w:rPr>
          <w:rFonts w:asciiTheme="minorBidi" w:hAnsiTheme="minorBidi" w:cstheme="minorBidi"/>
        </w:rPr>
        <w:t xml:space="preserve">Admin login </w:t>
      </w:r>
    </w:p>
    <w:p w14:paraId="46538EEA" w14:textId="060A49AB" w:rsidR="00BF2621" w:rsidRPr="00BF2621" w:rsidRDefault="00BF2621" w:rsidP="00BF2621">
      <w:pPr>
        <w:pStyle w:val="ListParagraph"/>
        <w:numPr>
          <w:ilvl w:val="0"/>
          <w:numId w:val="3"/>
        </w:numPr>
        <w:spacing w:line="360" w:lineRule="auto"/>
        <w:rPr>
          <w:rFonts w:asciiTheme="minorBidi" w:hAnsiTheme="minorBidi"/>
          <w:b/>
          <w:bCs/>
        </w:rPr>
      </w:pPr>
      <w:r w:rsidRPr="00BF2621">
        <w:rPr>
          <w:rFonts w:asciiTheme="minorBidi" w:hAnsiTheme="minorBidi" w:cstheme="minorBidi"/>
        </w:rPr>
        <w:t>Manage users (Enable/Disable accounts of users)</w:t>
      </w:r>
      <w:r>
        <w:rPr>
          <w:rFonts w:asciiTheme="minorBidi" w:hAnsiTheme="minorBidi" w:cstheme="minorBidi"/>
          <w:lang w:val="en-US"/>
        </w:rPr>
        <w:t>.</w:t>
      </w:r>
    </w:p>
    <w:p w14:paraId="4F249AE8" w14:textId="2E99EB02" w:rsidR="001B087C" w:rsidRPr="0016154C" w:rsidRDefault="0016154C" w:rsidP="001B087C">
      <w:pPr>
        <w:pStyle w:val="Heading1"/>
        <w:rPr>
          <w:rFonts w:asciiTheme="minorBidi" w:hAnsiTheme="minorBidi" w:cstheme="minorBidi"/>
          <w:sz w:val="48"/>
          <w:szCs w:val="48"/>
        </w:rPr>
      </w:pPr>
      <w:bookmarkStart w:id="25" w:name="_Toc228797358"/>
      <w:r w:rsidRPr="0016154C">
        <w:rPr>
          <w:rStyle w:val="Strong"/>
          <w:rFonts w:asciiTheme="minorBidi" w:hAnsiTheme="minorBidi" w:cstheme="minorBidi"/>
          <w:lang w:val="en-US"/>
        </w:rPr>
        <w:lastRenderedPageBreak/>
        <w:t>7</w:t>
      </w:r>
      <w:r w:rsidR="001B087C" w:rsidRPr="0016154C">
        <w:rPr>
          <w:rStyle w:val="Strong"/>
          <w:rFonts w:asciiTheme="minorBidi" w:hAnsiTheme="minorBidi" w:cstheme="minorBidi"/>
        </w:rPr>
        <w:t>. Out of Scope / Future Improvements</w:t>
      </w:r>
      <w:bookmarkEnd w:id="25"/>
    </w:p>
    <w:p w14:paraId="4A578C4C" w14:textId="77777777" w:rsidR="001B087C" w:rsidRPr="001B087C" w:rsidRDefault="001B087C" w:rsidP="0016154C">
      <w:pPr>
        <w:pStyle w:val="NormalWeb"/>
        <w:spacing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 xml:space="preserve">The following features are </w:t>
      </w:r>
      <w:r w:rsidRPr="001B087C">
        <w:rPr>
          <w:rStyle w:val="Strong"/>
          <w:rFonts w:asciiTheme="minorBidi" w:eastAsiaTheme="majorEastAsia" w:hAnsiTheme="minorBidi" w:cstheme="minorBidi"/>
        </w:rPr>
        <w:t>not included in the current system (MVP &amp; MMP)</w:t>
      </w:r>
      <w:r w:rsidRPr="001B087C">
        <w:rPr>
          <w:rFonts w:asciiTheme="minorBidi" w:hAnsiTheme="minorBidi" w:cstheme="minorBidi"/>
        </w:rPr>
        <w:t xml:space="preserve"> but may be considered for future development:</w:t>
      </w:r>
    </w:p>
    <w:p w14:paraId="4FC90CE8" w14:textId="2139D415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>Integration with external healthcare systems (hospital databases)</w:t>
      </w:r>
    </w:p>
    <w:p w14:paraId="6289C838" w14:textId="77777777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>Real-time chat or video consultation features</w:t>
      </w:r>
    </w:p>
    <w:p w14:paraId="0CFA7072" w14:textId="77777777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 xml:space="preserve">Mobile app (native iOS/Android version) </w:t>
      </w:r>
    </w:p>
    <w:p w14:paraId="4B101D98" w14:textId="77777777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 xml:space="preserve">Advanced AI-based health recommendations </w:t>
      </w:r>
    </w:p>
    <w:p w14:paraId="00512C07" w14:textId="77777777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 xml:space="preserve">Multi-language support </w:t>
      </w:r>
    </w:p>
    <w:p w14:paraId="7E7C7C3A" w14:textId="77777777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 xml:space="preserve">Payment or billing system </w:t>
      </w:r>
    </w:p>
    <w:p w14:paraId="0F6D58A8" w14:textId="1CE19183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 xml:space="preserve">Integration with wearable devices (smartwatches) </w:t>
      </w:r>
    </w:p>
    <w:p w14:paraId="35978B32" w14:textId="77777777" w:rsid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 xml:space="preserve">Advanced security features such as biometric authentication </w:t>
      </w:r>
    </w:p>
    <w:p w14:paraId="033D5F92" w14:textId="5C68A53A" w:rsidR="001B087C" w:rsidRPr="001B087C" w:rsidRDefault="001B087C" w:rsidP="0016154C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Theme="minorBidi" w:hAnsiTheme="minorBidi" w:cstheme="minorBidi"/>
        </w:rPr>
      </w:pPr>
      <w:r w:rsidRPr="001B087C">
        <w:rPr>
          <w:rFonts w:asciiTheme="minorBidi" w:hAnsiTheme="minorBidi" w:cstheme="minorBidi"/>
        </w:rPr>
        <w:t>Cloud-based scalability and distributed system architecture</w:t>
      </w:r>
    </w:p>
    <w:p w14:paraId="6DF9B926" w14:textId="77777777" w:rsidR="001B087C" w:rsidRDefault="001B087C" w:rsidP="00EC61AA">
      <w:pPr>
        <w:spacing w:line="360" w:lineRule="auto"/>
        <w:rPr>
          <w:rFonts w:asciiTheme="minorBidi" w:hAnsiTheme="minorBidi"/>
        </w:rPr>
      </w:pPr>
    </w:p>
    <w:p w14:paraId="0CB3D4DA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2225514F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174C1247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041C48CD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5D5E3216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76600CAF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6F2B58FA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353FE557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706847E7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0ECE0983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27810F4B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1D79CABE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4E9877B1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37392CF8" w14:textId="77777777" w:rsidR="0016154C" w:rsidRDefault="0016154C" w:rsidP="00EC61AA">
      <w:pPr>
        <w:spacing w:line="360" w:lineRule="auto"/>
        <w:rPr>
          <w:rFonts w:asciiTheme="minorBidi" w:hAnsiTheme="minorBidi"/>
        </w:rPr>
      </w:pPr>
    </w:p>
    <w:p w14:paraId="2451C1D4" w14:textId="77777777" w:rsidR="0016154C" w:rsidRPr="007F29FD" w:rsidRDefault="0016154C" w:rsidP="00EC61AA">
      <w:pPr>
        <w:spacing w:line="360" w:lineRule="auto"/>
        <w:rPr>
          <w:rFonts w:asciiTheme="minorBidi" w:hAnsiTheme="minorBidi"/>
        </w:rPr>
      </w:pPr>
    </w:p>
    <w:p w14:paraId="17BE7B5F" w14:textId="77777777" w:rsidR="00226002" w:rsidRPr="007F29FD" w:rsidRDefault="00226002" w:rsidP="00EC61AA">
      <w:pPr>
        <w:pStyle w:val="Heading1"/>
        <w:spacing w:line="360" w:lineRule="auto"/>
        <w:rPr>
          <w:rFonts w:asciiTheme="minorBidi" w:hAnsiTheme="minorBidi" w:cstheme="minorBidi"/>
          <w:b/>
          <w:bCs/>
        </w:rPr>
      </w:pPr>
      <w:bookmarkStart w:id="26" w:name="_Toc228797359"/>
      <w:r w:rsidRPr="007F29FD">
        <w:rPr>
          <w:rFonts w:asciiTheme="minorBidi" w:hAnsiTheme="minorBidi" w:cstheme="minorBidi"/>
          <w:b/>
          <w:bCs/>
        </w:rPr>
        <w:lastRenderedPageBreak/>
        <w:t>7. Conclusion</w:t>
      </w:r>
      <w:bookmarkEnd w:id="26"/>
    </w:p>
    <w:p w14:paraId="45D7996E" w14:textId="573CE2B8" w:rsidR="00D232FC" w:rsidRPr="008F0FEC" w:rsidRDefault="008F0FEC" w:rsidP="008F0FEC">
      <w:pPr>
        <w:spacing w:line="360" w:lineRule="auto"/>
        <w:rPr>
          <w:rFonts w:asciiTheme="minorBidi" w:hAnsiTheme="minorBidi"/>
        </w:rPr>
      </w:pPr>
      <w:r w:rsidRPr="008F0FEC">
        <w:rPr>
          <w:rFonts w:asciiTheme="minorBidi" w:hAnsiTheme="minorBidi"/>
        </w:rPr>
        <w:t>This paper outlines the specifications for the Medicine Tracker system's Sprints 1 (MVP) and 2 (MMP).</w:t>
      </w:r>
      <w:r>
        <w:rPr>
          <w:rFonts w:asciiTheme="minorBidi" w:hAnsiTheme="minorBidi"/>
        </w:rPr>
        <w:t xml:space="preserve"> </w:t>
      </w:r>
      <w:r w:rsidRPr="008F0FEC">
        <w:rPr>
          <w:rFonts w:asciiTheme="minorBidi" w:hAnsiTheme="minorBidi"/>
        </w:rPr>
        <w:t>While Sprint 2 adds cutting-edge features that improve usability, accessibility, and overall system value, Sprint 1 provides the fundamental functionality needed for system operation.</w:t>
      </w:r>
      <w:r>
        <w:rPr>
          <w:rFonts w:asciiTheme="minorBidi" w:hAnsiTheme="minorBidi"/>
        </w:rPr>
        <w:t xml:space="preserve"> </w:t>
      </w:r>
      <w:r w:rsidRPr="008F0FEC">
        <w:rPr>
          <w:rFonts w:asciiTheme="minorBidi" w:hAnsiTheme="minorBidi"/>
        </w:rPr>
        <w:t>This organised methodology guarantees effective development, appropriate scope management, and conformity to Agile development principles.</w:t>
      </w:r>
    </w:p>
    <w:sectPr w:rsidR="00D232FC" w:rsidRPr="008F0FEC" w:rsidSect="00EC61AA">
      <w:footerReference w:type="default" r:id="rId11"/>
      <w:footerReference w:type="first" r:id="rId12"/>
      <w:pgSz w:w="11906" w:h="16838"/>
      <w:pgMar w:top="1440" w:right="1418" w:bottom="1440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5E463" w14:textId="77777777" w:rsidR="005838E5" w:rsidRDefault="005838E5" w:rsidP="00827225">
      <w:r>
        <w:separator/>
      </w:r>
    </w:p>
  </w:endnote>
  <w:endnote w:type="continuationSeparator" w:id="0">
    <w:p w14:paraId="78325801" w14:textId="77777777" w:rsidR="005838E5" w:rsidRDefault="005838E5" w:rsidP="00827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971400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495699" w14:textId="77777777" w:rsidR="00827225" w:rsidRDefault="0082722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8BE1FB" w14:textId="77777777" w:rsidR="00827225" w:rsidRDefault="008272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3F444" w14:textId="77777777" w:rsidR="00EB19AC" w:rsidRPr="004615EE" w:rsidRDefault="00EB19AC" w:rsidP="00EB19AC">
    <w:pPr>
      <w:pStyle w:val="Footer"/>
      <w:jc w:val="center"/>
      <w:rPr>
        <w:color w:val="0D0D0D" w:themeColor="text1" w:themeTint="F2"/>
        <w:sz w:val="16"/>
        <w:szCs w:val="16"/>
        <w:lang w:val="en-US"/>
      </w:rPr>
    </w:pPr>
    <w:r w:rsidRPr="004615EE">
      <w:rPr>
        <w:color w:val="0D0D0D" w:themeColor="text1" w:themeTint="F2"/>
        <w:sz w:val="16"/>
        <w:szCs w:val="16"/>
      </w:rPr>
      <w:t>Draft Report Template</w:t>
    </w:r>
  </w:p>
  <w:p w14:paraId="2AEEDA60" w14:textId="77777777" w:rsidR="00EB19AC" w:rsidRDefault="00EB19AC" w:rsidP="00EB19AC">
    <w:pPr>
      <w:pStyle w:val="Footer"/>
      <w:jc w:val="center"/>
    </w:pPr>
    <w:r w:rsidRPr="004615EE">
      <w:rPr>
        <w:color w:val="0D0D0D" w:themeColor="text1" w:themeTint="F2"/>
        <w:sz w:val="16"/>
        <w:szCs w:val="16"/>
      </w:rPr>
      <w:t xml:space="preserve">Produced by </w:t>
    </w:r>
    <w:r w:rsidRPr="004615EE">
      <w:rPr>
        <w:color w:val="0D0D0D" w:themeColor="text1" w:themeTint="F2"/>
        <w:sz w:val="16"/>
        <w:szCs w:val="16"/>
        <w:lang w:val="en-US"/>
      </w:rPr>
      <w:t>Aymane Salassi</w:t>
    </w:r>
    <w:r w:rsidRPr="004615EE">
      <w:rPr>
        <w:color w:val="0D0D0D" w:themeColor="text1" w:themeTint="F2"/>
        <w:sz w:val="16"/>
        <w:szCs w:val="16"/>
      </w:rPr>
      <w:t xml:space="preserve"> – </w:t>
    </w:r>
    <w:r w:rsidRPr="000D0234">
      <w:rPr>
        <w:color w:val="0D0D0D" w:themeColor="text1" w:themeTint="F2"/>
        <w:sz w:val="16"/>
        <w:szCs w:val="16"/>
      </w:rPr>
      <w:t>STC Higher Education</w:t>
    </w:r>
  </w:p>
  <w:p w14:paraId="657C8B2C" w14:textId="77777777" w:rsidR="00EB19AC" w:rsidRDefault="00EB1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639B0" w14:textId="77777777" w:rsidR="005838E5" w:rsidRDefault="005838E5" w:rsidP="00827225">
      <w:r>
        <w:separator/>
      </w:r>
    </w:p>
  </w:footnote>
  <w:footnote w:type="continuationSeparator" w:id="0">
    <w:p w14:paraId="4EFF8F4F" w14:textId="77777777" w:rsidR="005838E5" w:rsidRDefault="005838E5" w:rsidP="008272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91A"/>
    <w:multiLevelType w:val="multilevel"/>
    <w:tmpl w:val="4228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2AA0"/>
    <w:multiLevelType w:val="hybridMultilevel"/>
    <w:tmpl w:val="E766D824"/>
    <w:lvl w:ilvl="0" w:tplc="6A4EB286">
      <w:start w:val="1"/>
      <w:numFmt w:val="bullet"/>
      <w:lvlText w:val="•"/>
      <w:lvlJc w:val="left"/>
      <w:pPr>
        <w:ind w:left="720" w:hanging="360"/>
      </w:pPr>
    </w:lvl>
    <w:lvl w:ilvl="1" w:tplc="731C61B4">
      <w:numFmt w:val="decimal"/>
      <w:lvlText w:val=""/>
      <w:lvlJc w:val="left"/>
      <w:pPr>
        <w:ind w:left="0" w:firstLine="0"/>
      </w:pPr>
    </w:lvl>
    <w:lvl w:ilvl="2" w:tplc="CD141906">
      <w:numFmt w:val="decimal"/>
      <w:lvlText w:val=""/>
      <w:lvlJc w:val="left"/>
      <w:pPr>
        <w:ind w:left="0" w:firstLine="0"/>
      </w:pPr>
    </w:lvl>
    <w:lvl w:ilvl="3" w:tplc="5FF4AB8A">
      <w:numFmt w:val="decimal"/>
      <w:lvlText w:val=""/>
      <w:lvlJc w:val="left"/>
      <w:pPr>
        <w:ind w:left="0" w:firstLine="0"/>
      </w:pPr>
    </w:lvl>
    <w:lvl w:ilvl="4" w:tplc="4B7C4202">
      <w:numFmt w:val="decimal"/>
      <w:lvlText w:val=""/>
      <w:lvlJc w:val="left"/>
      <w:pPr>
        <w:ind w:left="0" w:firstLine="0"/>
      </w:pPr>
    </w:lvl>
    <w:lvl w:ilvl="5" w:tplc="B4907A8E">
      <w:numFmt w:val="decimal"/>
      <w:lvlText w:val=""/>
      <w:lvlJc w:val="left"/>
      <w:pPr>
        <w:ind w:left="0" w:firstLine="0"/>
      </w:pPr>
    </w:lvl>
    <w:lvl w:ilvl="6" w:tplc="0B1818B4">
      <w:numFmt w:val="decimal"/>
      <w:lvlText w:val=""/>
      <w:lvlJc w:val="left"/>
      <w:pPr>
        <w:ind w:left="0" w:firstLine="0"/>
      </w:pPr>
    </w:lvl>
    <w:lvl w:ilvl="7" w:tplc="0130E0E4">
      <w:numFmt w:val="decimal"/>
      <w:lvlText w:val=""/>
      <w:lvlJc w:val="left"/>
      <w:pPr>
        <w:ind w:left="0" w:firstLine="0"/>
      </w:pPr>
    </w:lvl>
    <w:lvl w:ilvl="8" w:tplc="4B20701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39A3A48"/>
    <w:multiLevelType w:val="multilevel"/>
    <w:tmpl w:val="5926685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81D63"/>
    <w:multiLevelType w:val="hybridMultilevel"/>
    <w:tmpl w:val="05B2CE68"/>
    <w:lvl w:ilvl="0" w:tplc="9ECC91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A39FC"/>
    <w:multiLevelType w:val="multilevel"/>
    <w:tmpl w:val="5AFC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D77E1"/>
    <w:multiLevelType w:val="multilevel"/>
    <w:tmpl w:val="ABB8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52C97"/>
    <w:multiLevelType w:val="multilevel"/>
    <w:tmpl w:val="A84C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A6B0A"/>
    <w:multiLevelType w:val="multilevel"/>
    <w:tmpl w:val="6E44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A3381"/>
    <w:multiLevelType w:val="multilevel"/>
    <w:tmpl w:val="0EF88F1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9A01A6"/>
    <w:multiLevelType w:val="multilevel"/>
    <w:tmpl w:val="BBE271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F92509"/>
    <w:multiLevelType w:val="multilevel"/>
    <w:tmpl w:val="2BB8923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5506930">
    <w:abstractNumId w:val="1"/>
  </w:num>
  <w:num w:numId="2" w16cid:durableId="541089542">
    <w:abstractNumId w:val="6"/>
  </w:num>
  <w:num w:numId="3" w16cid:durableId="1829859877">
    <w:abstractNumId w:val="3"/>
  </w:num>
  <w:num w:numId="4" w16cid:durableId="489760925">
    <w:abstractNumId w:val="5"/>
  </w:num>
  <w:num w:numId="5" w16cid:durableId="234702916">
    <w:abstractNumId w:val="7"/>
  </w:num>
  <w:num w:numId="6" w16cid:durableId="760875960">
    <w:abstractNumId w:val="4"/>
  </w:num>
  <w:num w:numId="7" w16cid:durableId="1814715112">
    <w:abstractNumId w:val="8"/>
  </w:num>
  <w:num w:numId="8" w16cid:durableId="1718235907">
    <w:abstractNumId w:val="9"/>
  </w:num>
  <w:num w:numId="9" w16cid:durableId="1247299015">
    <w:abstractNumId w:val="2"/>
  </w:num>
  <w:num w:numId="10" w16cid:durableId="1986934801">
    <w:abstractNumId w:val="10"/>
  </w:num>
  <w:num w:numId="11" w16cid:durableId="194911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02"/>
    <w:rsid w:val="00044764"/>
    <w:rsid w:val="00127730"/>
    <w:rsid w:val="0016154C"/>
    <w:rsid w:val="00170070"/>
    <w:rsid w:val="00196D3C"/>
    <w:rsid w:val="00197DB8"/>
    <w:rsid w:val="001B087C"/>
    <w:rsid w:val="001C67E3"/>
    <w:rsid w:val="00226002"/>
    <w:rsid w:val="0030318D"/>
    <w:rsid w:val="003A1F3F"/>
    <w:rsid w:val="003A25A3"/>
    <w:rsid w:val="003B67F5"/>
    <w:rsid w:val="003D1CD3"/>
    <w:rsid w:val="003E18D5"/>
    <w:rsid w:val="00441E41"/>
    <w:rsid w:val="004A4FDD"/>
    <w:rsid w:val="004F31C3"/>
    <w:rsid w:val="0051006A"/>
    <w:rsid w:val="005838E5"/>
    <w:rsid w:val="00590641"/>
    <w:rsid w:val="005B6626"/>
    <w:rsid w:val="006045F5"/>
    <w:rsid w:val="006A12BC"/>
    <w:rsid w:val="006B484C"/>
    <w:rsid w:val="006D3324"/>
    <w:rsid w:val="00733456"/>
    <w:rsid w:val="00770029"/>
    <w:rsid w:val="00790D3E"/>
    <w:rsid w:val="007B3288"/>
    <w:rsid w:val="007D6A30"/>
    <w:rsid w:val="007F29FD"/>
    <w:rsid w:val="00822D7C"/>
    <w:rsid w:val="00827225"/>
    <w:rsid w:val="008530B1"/>
    <w:rsid w:val="008F0FEC"/>
    <w:rsid w:val="00901471"/>
    <w:rsid w:val="009419A2"/>
    <w:rsid w:val="00990ACC"/>
    <w:rsid w:val="009913CA"/>
    <w:rsid w:val="009F1B22"/>
    <w:rsid w:val="00A14ACC"/>
    <w:rsid w:val="00A42FC1"/>
    <w:rsid w:val="00AB7F47"/>
    <w:rsid w:val="00AE1E65"/>
    <w:rsid w:val="00AE207A"/>
    <w:rsid w:val="00B46A59"/>
    <w:rsid w:val="00BF2621"/>
    <w:rsid w:val="00C441A4"/>
    <w:rsid w:val="00C47802"/>
    <w:rsid w:val="00C70319"/>
    <w:rsid w:val="00D12271"/>
    <w:rsid w:val="00D232FC"/>
    <w:rsid w:val="00E916E2"/>
    <w:rsid w:val="00EB19AC"/>
    <w:rsid w:val="00EC61AA"/>
    <w:rsid w:val="00F13424"/>
    <w:rsid w:val="00F37FB5"/>
    <w:rsid w:val="00FF4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E3C7"/>
  <w15:chartTrackingRefBased/>
  <w15:docId w15:val="{E61FFF12-CB81-4453-923E-BBEB75E8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87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T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7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7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7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7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7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7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7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7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7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7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7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7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7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7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76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F1B2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F1B2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441A4"/>
    <w:pPr>
      <w:spacing w:before="240" w:after="0" w:line="259" w:lineRule="auto"/>
      <w:outlineLvl w:val="9"/>
    </w:pPr>
    <w:rPr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272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7225"/>
    <w:rPr>
      <w:sz w:val="24"/>
    </w:rPr>
  </w:style>
  <w:style w:type="paragraph" w:styleId="Footer">
    <w:name w:val="footer"/>
    <w:basedOn w:val="Normal"/>
    <w:link w:val="FooterChar"/>
    <w:unhideWhenUsed/>
    <w:rsid w:val="008272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7225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3B67F5"/>
  </w:style>
  <w:style w:type="paragraph" w:styleId="TOC1">
    <w:name w:val="toc 1"/>
    <w:basedOn w:val="Normal"/>
    <w:next w:val="Normal"/>
    <w:autoRedefine/>
    <w:uiPriority w:val="39"/>
    <w:unhideWhenUsed/>
    <w:rsid w:val="00AE1E65"/>
    <w:pPr>
      <w:spacing w:before="120" w:after="120"/>
    </w:pPr>
    <w:rPr>
      <w:rFonts w:cstheme="minorHAnsi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unhideWhenUsed/>
    <w:rsid w:val="00AE1E65"/>
    <w:pPr>
      <w:ind w:left="240"/>
    </w:pPr>
    <w:rPr>
      <w:rFonts w:cstheme="minorHAnsi"/>
      <w:smallCaps/>
      <w:sz w:val="20"/>
    </w:rPr>
  </w:style>
  <w:style w:type="character" w:styleId="Hyperlink">
    <w:name w:val="Hyperlink"/>
    <w:basedOn w:val="DefaultParagraphFont"/>
    <w:uiPriority w:val="99"/>
    <w:unhideWhenUsed/>
    <w:rsid w:val="00AE1E65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AE1E65"/>
    <w:pPr>
      <w:ind w:left="480"/>
    </w:pPr>
    <w:rPr>
      <w:rFonts w:cs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E1E65"/>
    <w:pPr>
      <w:ind w:left="72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E1E65"/>
    <w:pPr>
      <w:ind w:left="96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E1E65"/>
    <w:pPr>
      <w:ind w:left="12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E1E65"/>
    <w:pPr>
      <w:ind w:left="144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E1E65"/>
    <w:pPr>
      <w:ind w:left="168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E1E65"/>
    <w:pPr>
      <w:ind w:left="1920"/>
    </w:pPr>
    <w:rPr>
      <w:rFonts w:cstheme="minorHAnsi"/>
      <w:sz w:val="18"/>
      <w:szCs w:val="21"/>
    </w:rPr>
  </w:style>
  <w:style w:type="character" w:styleId="Strong">
    <w:name w:val="Strong"/>
    <w:basedOn w:val="DefaultParagraphFont"/>
    <w:uiPriority w:val="22"/>
    <w:qFormat/>
    <w:rsid w:val="003031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916E2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4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1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esktop\Assign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B3A3C6981C1ED478183810957A08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A31577-0582-F74B-9666-DDC9DF683762}"/>
      </w:docPartPr>
      <w:docPartBody>
        <w:p w:rsidR="001121B8" w:rsidRDefault="001F0D78" w:rsidP="001F0D78">
          <w:pPr>
            <w:pStyle w:val="CB3A3C6981C1ED478183810957A08BFF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23FB1867375F0147A48011B8FD975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741A1-A54F-8449-94B7-6E97F072CD21}"/>
      </w:docPartPr>
      <w:docPartBody>
        <w:p w:rsidR="001121B8" w:rsidRDefault="001F0D78" w:rsidP="001F0D78">
          <w:pPr>
            <w:pStyle w:val="23FB1867375F0147A48011B8FD975721"/>
          </w:pPr>
          <w:r>
            <w:rPr>
              <w:color w:val="2F5496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94"/>
    <w:rsid w:val="0007585E"/>
    <w:rsid w:val="001121B8"/>
    <w:rsid w:val="001F0D78"/>
    <w:rsid w:val="00342FA4"/>
    <w:rsid w:val="004D4E9A"/>
    <w:rsid w:val="00593F6E"/>
    <w:rsid w:val="005C3E3E"/>
    <w:rsid w:val="00822D7C"/>
    <w:rsid w:val="009C5A94"/>
    <w:rsid w:val="00B00C89"/>
    <w:rsid w:val="00B46A59"/>
    <w:rsid w:val="00BD0735"/>
    <w:rsid w:val="00D6237D"/>
    <w:rsid w:val="00DE5E34"/>
    <w:rsid w:val="00E16E34"/>
    <w:rsid w:val="00EE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B3A3C6981C1ED478183810957A08BFF">
    <w:name w:val="CB3A3C6981C1ED478183810957A08BFF"/>
    <w:rsid w:val="001F0D78"/>
    <w:pPr>
      <w:spacing w:after="0" w:line="240" w:lineRule="auto"/>
    </w:pPr>
    <w:rPr>
      <w:lang w:val="en-MT"/>
    </w:rPr>
  </w:style>
  <w:style w:type="paragraph" w:customStyle="1" w:styleId="23FB1867375F0147A48011B8FD975721">
    <w:name w:val="23FB1867375F0147A48011B8FD975721"/>
    <w:rsid w:val="001F0D78"/>
    <w:pPr>
      <w:spacing w:after="0" w:line="240" w:lineRule="auto"/>
    </w:pPr>
    <w:rPr>
      <w:lang w:val="en-MT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STC Higher Education, Malta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F59ED-5647-41F0-84BB-0379ACDC7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C:\Users\User\OneDrive\Desktop\Assignment Template.dotx</Template>
  <TotalTime>153</TotalTime>
  <Pages>16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Medicine Tracker System</vt:lpstr>
    </vt:vector>
  </TitlesOfParts>
  <Company>NCC NUMBER: 212843</Company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Medicine Tracker System</dc:title>
  <dc:subject>User Stories &amp; Requirements Specification</dc:subject>
  <dc:creator>5CS024 / Collaborative Development 
Sprint 1 – Minimum Viable Product (MVP) Business AnalystAymane Salassi10/02/2026</dc:creator>
  <cp:keywords/>
  <dc:description/>
  <cp:lastModifiedBy>Sallasi Aymane</cp:lastModifiedBy>
  <cp:revision>19</cp:revision>
  <dcterms:created xsi:type="dcterms:W3CDTF">2026-03-05T17:54:00Z</dcterms:created>
  <dcterms:modified xsi:type="dcterms:W3CDTF">2026-05-08T23:20:00Z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1d733042-93e5-4914-96e5-b242f71ddfd1</vt:lpwstr>
  </property>
</Properties>
</file>