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6941848"/>
        <w:docPartObj>
          <w:docPartGallery w:val="Cover Pages"/>
          <w:docPartUnique/>
        </w:docPartObj>
      </w:sdtPr>
      <w:sdtEndPr/>
      <w:sdtContent>
        <w:p w14:paraId="6AAA89BC" w14:textId="1B2DA813" w:rsidR="00226002" w:rsidRDefault="00226002"/>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09"/>
          </w:tblGrid>
          <w:tr w:rsidR="00226002" w14:paraId="72ED6A4F" w14:textId="77777777" w:rsidTr="00226002">
            <w:tc>
              <w:tcPr>
                <w:tcW w:w="7209" w:type="dxa"/>
              </w:tcPr>
              <w:sdt>
                <w:sdtPr>
                  <w:rPr>
                    <w:rFonts w:asciiTheme="majorHAnsi" w:eastAsiaTheme="majorEastAsia" w:hAnsiTheme="majorHAnsi" w:cstheme="majorBidi"/>
                    <w:color w:val="4F81BD" w:themeColor="accent1"/>
                    <w:sz w:val="88"/>
                    <w:szCs w:val="88"/>
                  </w:rPr>
                  <w:alias w:val="Title"/>
                  <w:id w:val="13406919"/>
                  <w:placeholder>
                    <w:docPart w:val="1037A0FE5F474D969944C46CA66FF7ED"/>
                  </w:placeholder>
                  <w:dataBinding w:prefixMappings="xmlns:ns0='http://schemas.openxmlformats.org/package/2006/metadata/core-properties' xmlns:ns1='http://purl.org/dc/elements/1.1/'" w:xpath="/ns0:coreProperties[1]/ns1:title[1]" w:storeItemID="{6C3C8BC8-F283-45AE-878A-BAB7291924A1}"/>
                  <w:text/>
                </w:sdtPr>
                <w:sdtEndPr/>
                <w:sdtContent>
                  <w:p w14:paraId="020AC9D4" w14:textId="0D5B1FBD" w:rsidR="00226002" w:rsidRDefault="00226002">
                    <w:pPr>
                      <w:pStyle w:val="NoSpacing"/>
                      <w:spacing w:line="216" w:lineRule="auto"/>
                      <w:rPr>
                        <w:rFonts w:asciiTheme="majorHAnsi" w:eastAsiaTheme="majorEastAsia" w:hAnsiTheme="majorHAnsi" w:cstheme="majorBidi"/>
                        <w:color w:val="4F81BD" w:themeColor="accent1"/>
                        <w:sz w:val="88"/>
                        <w:szCs w:val="88"/>
                      </w:rPr>
                    </w:pPr>
                    <w:r w:rsidRPr="00226002">
                      <w:rPr>
                        <w:rFonts w:asciiTheme="majorHAnsi" w:eastAsiaTheme="majorEastAsia" w:hAnsiTheme="majorHAnsi" w:cstheme="majorBidi"/>
                        <w:color w:val="4F81BD" w:themeColor="accent1"/>
                        <w:sz w:val="88"/>
                        <w:szCs w:val="88"/>
                      </w:rPr>
                      <w:t>Medicine Tracker System</w:t>
                    </w:r>
                  </w:p>
                </w:sdtContent>
              </w:sdt>
            </w:tc>
          </w:tr>
          <w:tr w:rsidR="00226002" w14:paraId="388A4DDF" w14:textId="77777777" w:rsidTr="00226002">
            <w:sdt>
              <w:sdtPr>
                <w:rPr>
                  <w:color w:val="365F91" w:themeColor="accent1" w:themeShade="BF"/>
                  <w:sz w:val="24"/>
                  <w:szCs w:val="24"/>
                </w:rPr>
                <w:alias w:val="Subtitle"/>
                <w:id w:val="13406923"/>
                <w:placeholder>
                  <w:docPart w:val="B1E77C6D7DB64E0DB6F0463BA0DF3929"/>
                </w:placeholder>
                <w:dataBinding w:prefixMappings="xmlns:ns0='http://schemas.openxmlformats.org/package/2006/metadata/core-properties' xmlns:ns1='http://purl.org/dc/elements/1.1/'" w:xpath="/ns0:coreProperties[1]/ns1:subject[1]" w:storeItemID="{6C3C8BC8-F283-45AE-878A-BAB7291924A1}"/>
                <w:text/>
              </w:sdtPr>
              <w:sdtEndPr/>
              <w:sdtContent>
                <w:tc>
                  <w:tcPr>
                    <w:tcW w:w="7209" w:type="dxa"/>
                    <w:tcMar>
                      <w:top w:w="216" w:type="dxa"/>
                      <w:left w:w="115" w:type="dxa"/>
                      <w:bottom w:w="216" w:type="dxa"/>
                      <w:right w:w="115" w:type="dxa"/>
                    </w:tcMar>
                  </w:tcPr>
                  <w:p w14:paraId="19143D8F" w14:textId="446C5A80" w:rsidR="00226002" w:rsidRDefault="00226002">
                    <w:pPr>
                      <w:pStyle w:val="NoSpacing"/>
                      <w:rPr>
                        <w:color w:val="365F91" w:themeColor="accent1" w:themeShade="BF"/>
                        <w:sz w:val="24"/>
                      </w:rPr>
                    </w:pPr>
                    <w:r w:rsidRPr="00226002">
                      <w:rPr>
                        <w:color w:val="365F91" w:themeColor="accent1" w:themeShade="BF"/>
                        <w:sz w:val="24"/>
                        <w:szCs w:val="24"/>
                      </w:rPr>
                      <w:t>User Stories &amp; Requirements Specification</w:t>
                    </w:r>
                  </w:p>
                </w:tc>
              </w:sdtContent>
            </w:sdt>
          </w:tr>
        </w:tbl>
        <w:p w14:paraId="119DB80D" w14:textId="0922634F" w:rsidR="00226002" w:rsidRDefault="00226002">
          <w:pPr>
            <w:jc w:val="left"/>
          </w:pPr>
          <w:r>
            <w:rPr>
              <w:noProof/>
            </w:rPr>
            <mc:AlternateContent>
              <mc:Choice Requires="wps">
                <w:drawing>
                  <wp:anchor distT="45720" distB="45720" distL="114300" distR="114300" simplePos="0" relativeHeight="251659264" behindDoc="0" locked="0" layoutInCell="1" allowOverlap="1" wp14:anchorId="07487650" wp14:editId="2B098394">
                    <wp:simplePos x="0" y="0"/>
                    <wp:positionH relativeFrom="column">
                      <wp:posOffset>238125</wp:posOffset>
                    </wp:positionH>
                    <wp:positionV relativeFrom="paragraph">
                      <wp:posOffset>7298055</wp:posOffset>
                    </wp:positionV>
                    <wp:extent cx="5648325" cy="1196340"/>
                    <wp:effectExtent l="0" t="0" r="2857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1196340"/>
                            </a:xfrm>
                            <a:prstGeom prst="rect">
                              <a:avLst/>
                            </a:prstGeom>
                            <a:solidFill>
                              <a:srgbClr val="FFFFFF"/>
                            </a:solidFill>
                            <a:ln w="9525">
                              <a:solidFill>
                                <a:srgbClr val="000000"/>
                              </a:solidFill>
                              <a:miter lim="800000"/>
                              <a:headEnd/>
                              <a:tailEnd/>
                            </a:ln>
                          </wps:spPr>
                          <wps:txbx>
                            <w:txbxContent>
                              <w:p w14:paraId="764F98F4"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 xml:space="preserve">5CS024 / Collaborative Development </w:t>
                                </w:r>
                              </w:p>
                              <w:p w14:paraId="64427ADF"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 xml:space="preserve">Sprint 1 – Minimum Viable Product (MVP) </w:t>
                                </w:r>
                              </w:p>
                              <w:p w14:paraId="30DB5B5F"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Business Analyst</w:t>
                                </w:r>
                              </w:p>
                              <w:p w14:paraId="2846516B"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Aymane Salassi</w:t>
                                </w:r>
                              </w:p>
                              <w:p w14:paraId="127CA0BD" w14:textId="6A4D085A"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10/02/2026</w:t>
                                </w:r>
                              </w:p>
                              <w:p w14:paraId="66F96847" w14:textId="06D7B6A7" w:rsidR="00226002" w:rsidRDefault="00226002" w:rsidP="0022600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487650" id="_x0000_t202" coordsize="21600,21600" o:spt="202" path="m,l,21600r21600,l21600,xe">
                    <v:stroke joinstyle="miter"/>
                    <v:path gradientshapeok="t" o:connecttype="rect"/>
                  </v:shapetype>
                  <v:shape id="Text Box 2" o:spid="_x0000_s1026" type="#_x0000_t202" style="position:absolute;margin-left:18.75pt;margin-top:574.65pt;width:444.75pt;height:9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">
                    <v:textbox>
                      <w:txbxContent>
                        <w:p w14:paraId="764F98F4"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 xml:space="preserve">5CS024 / Collaborative Development </w:t>
                          </w:r>
                        </w:p>
                        <w:p w14:paraId="64427ADF"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 xml:space="preserve">Sprint 1 – Minimum Viable Product (MVP) </w:t>
                          </w:r>
                        </w:p>
                        <w:p w14:paraId="30DB5B5F"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Business Analyst</w:t>
                          </w:r>
                        </w:p>
                        <w:p w14:paraId="2846516B" w14:textId="77777777"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Aymane Salassi</w:t>
                          </w:r>
                        </w:p>
                        <w:p w14:paraId="127CA0BD" w14:textId="6A4D085A" w:rsidR="00226002" w:rsidRPr="00226002" w:rsidRDefault="00226002" w:rsidP="00226002">
                          <w:pPr>
                            <w:pStyle w:val="NoSpacing"/>
                            <w:rPr>
                              <w:color w:val="365F91" w:themeColor="accent1" w:themeShade="BF"/>
                              <w:sz w:val="24"/>
                              <w:szCs w:val="24"/>
                            </w:rPr>
                          </w:pPr>
                          <w:r w:rsidRPr="00226002">
                            <w:rPr>
                              <w:color w:val="365F91" w:themeColor="accent1" w:themeShade="BF"/>
                              <w:sz w:val="24"/>
                              <w:szCs w:val="24"/>
                            </w:rPr>
                            <w:t>10/02/2026</w:t>
                          </w:r>
                        </w:p>
                        <w:p w14:paraId="66F96847" w14:textId="06D7B6A7" w:rsidR="00226002" w:rsidRDefault="00226002" w:rsidP="00226002">
                          <w:pPr>
                            <w:jc w:val="center"/>
                          </w:pPr>
                        </w:p>
                      </w:txbxContent>
                    </v:textbox>
                    <w10:wrap type="square"/>
                  </v:shape>
                </w:pict>
              </mc:Fallback>
            </mc:AlternateContent>
          </w:r>
          <w:r>
            <w:br w:type="page"/>
          </w:r>
        </w:p>
      </w:sdtContent>
    </w:sdt>
    <w:p w14:paraId="382DB059" w14:textId="77777777" w:rsidR="00C441A4" w:rsidRDefault="00C441A4" w:rsidP="00C441A4">
      <w:pPr>
        <w:pStyle w:val="Heading1"/>
      </w:pPr>
      <w:r>
        <w:lastRenderedPageBreak/>
        <w:t>Introduction</w:t>
      </w:r>
    </w:p>
    <w:p w14:paraId="16E22F49" w14:textId="77777777" w:rsidR="00226002" w:rsidRPr="00226002" w:rsidRDefault="00226002" w:rsidP="00226002">
      <w:pPr>
        <w:jc w:val="left"/>
      </w:pPr>
      <w:r w:rsidRPr="00226002">
        <w:t>This document outlines the User Stories and fundamental requirements of the Medicine Tracker system as discussed during Sprint 1.</w:t>
      </w:r>
    </w:p>
    <w:p w14:paraId="7E3CBAD0" w14:textId="53AD38D5" w:rsidR="00226002" w:rsidRPr="00226002" w:rsidRDefault="00226002" w:rsidP="00226002">
      <w:pPr>
        <w:jc w:val="left"/>
      </w:pPr>
      <w:r w:rsidRPr="00226002">
        <w:t xml:space="preserve">Based on </w:t>
      </w:r>
      <w:r>
        <w:t xml:space="preserve">the </w:t>
      </w:r>
      <w:r w:rsidRPr="00226002">
        <w:t>clarification offered in Week 3, the system will cater to two main users:</w:t>
      </w:r>
    </w:p>
    <w:p w14:paraId="7AD7BFB6" w14:textId="77777777" w:rsidR="00226002" w:rsidRPr="00226002" w:rsidRDefault="00226002" w:rsidP="00226002">
      <w:pPr>
        <w:numPr>
          <w:ilvl w:val="0"/>
          <w:numId w:val="1"/>
        </w:numPr>
        <w:jc w:val="left"/>
      </w:pPr>
      <w:r w:rsidRPr="00226002">
        <w:t>Patient – for data entry, tracking of medications, notifications, and messaging</w:t>
      </w:r>
    </w:p>
    <w:p w14:paraId="41E29696" w14:textId="77777777" w:rsidR="00226002" w:rsidRPr="00226002" w:rsidRDefault="00226002" w:rsidP="00226002">
      <w:pPr>
        <w:numPr>
          <w:ilvl w:val="0"/>
          <w:numId w:val="1"/>
        </w:numPr>
        <w:jc w:val="left"/>
      </w:pPr>
      <w:r w:rsidRPr="00226002">
        <w:t>Doctor – for prescribing medications, monitoring compliance, and messaging via web dashboard</w:t>
      </w:r>
    </w:p>
    <w:p w14:paraId="2CB7E0DE" w14:textId="77777777" w:rsidR="00226002" w:rsidRPr="00226002" w:rsidRDefault="00226002" w:rsidP="00226002">
      <w:pPr>
        <w:jc w:val="left"/>
      </w:pPr>
    </w:p>
    <w:p w14:paraId="253A7F77" w14:textId="77777777" w:rsidR="00226002" w:rsidRPr="00226002" w:rsidRDefault="00226002" w:rsidP="00226002">
      <w:pPr>
        <w:jc w:val="left"/>
      </w:pPr>
      <w:r w:rsidRPr="00226002">
        <w:t>The aim of this report is to offer a clear functional development guideline, facilitate team alignment, and maintain scope within the Minimum Viable Product constraints.</w:t>
      </w:r>
    </w:p>
    <w:p w14:paraId="5038B166" w14:textId="77777777" w:rsidR="00226002" w:rsidRPr="00226002" w:rsidRDefault="00226002" w:rsidP="00226002">
      <w:pPr>
        <w:jc w:val="left"/>
      </w:pPr>
    </w:p>
    <w:p w14:paraId="29FA8699" w14:textId="77777777" w:rsidR="00226002" w:rsidRPr="00226002" w:rsidRDefault="00226002" w:rsidP="00226002">
      <w:pPr>
        <w:pStyle w:val="Heading1"/>
      </w:pPr>
      <w:r w:rsidRPr="00226002">
        <w:t>2. System Overview</w:t>
      </w:r>
    </w:p>
    <w:p w14:paraId="0B0A6EAE" w14:textId="7808BB6A" w:rsidR="00226002" w:rsidRPr="00226002" w:rsidRDefault="00226002" w:rsidP="00226002">
      <w:pPr>
        <w:jc w:val="left"/>
      </w:pPr>
      <w:r w:rsidRPr="00226002">
        <w:t xml:space="preserve">The Medicine Tracker system assists patients in recording and tracking their medication use, while enabling doctors to manage prescriptions and view patient adherence data via a </w:t>
      </w:r>
      <w:r w:rsidR="004A4FDD" w:rsidRPr="00226002">
        <w:t>web</w:t>
      </w:r>
      <w:r w:rsidR="004A4FDD">
        <w:t>-based</w:t>
      </w:r>
      <w:r w:rsidRPr="00226002">
        <w:t xml:space="preserve"> interface.</w:t>
      </w:r>
    </w:p>
    <w:p w14:paraId="2A44CD8C" w14:textId="72B1D528" w:rsidR="00226002" w:rsidRPr="00226002" w:rsidRDefault="00226002" w:rsidP="00226002">
      <w:pPr>
        <w:jc w:val="left"/>
      </w:pPr>
      <w:r w:rsidRPr="00226002">
        <w:t>The system enhances tracking of patient medication use and facilitates improved</w:t>
      </w:r>
      <w:r w:rsidR="004A4FDD">
        <w:t xml:space="preserve"> </w:t>
      </w:r>
      <w:r w:rsidRPr="00226002">
        <w:t>communication between patients and healthcare providers through an integrated messaging feature.</w:t>
      </w:r>
    </w:p>
    <w:p w14:paraId="2C8E4083" w14:textId="77777777" w:rsidR="00226002" w:rsidRPr="00226002" w:rsidRDefault="00226002" w:rsidP="00226002">
      <w:pPr>
        <w:jc w:val="left"/>
      </w:pPr>
      <w:r w:rsidRPr="00226002">
        <w:t>Sprint 1 will consist solely of implementing the required functionality to establish the core value of the system.</w:t>
      </w:r>
    </w:p>
    <w:p w14:paraId="684DB475" w14:textId="62A42415" w:rsidR="00226002" w:rsidRDefault="00226002">
      <w:pPr>
        <w:jc w:val="left"/>
      </w:pPr>
      <w:r>
        <w:br w:type="page"/>
      </w:r>
    </w:p>
    <w:p w14:paraId="0810E8AA" w14:textId="77777777" w:rsidR="00226002" w:rsidRPr="00226002" w:rsidRDefault="00226002" w:rsidP="00226002">
      <w:pPr>
        <w:pStyle w:val="Heading1"/>
      </w:pPr>
      <w:r w:rsidRPr="00226002">
        <w:lastRenderedPageBreak/>
        <w:t>3. System Actors</w:t>
      </w:r>
    </w:p>
    <w:p w14:paraId="0BBA746A" w14:textId="77777777" w:rsidR="00226002" w:rsidRPr="00226002" w:rsidRDefault="00226002" w:rsidP="00226002">
      <w:pPr>
        <w:pStyle w:val="Heading2"/>
      </w:pPr>
      <w:r w:rsidRPr="00226002">
        <w:t>3.1 Patient</w:t>
      </w:r>
    </w:p>
    <w:p w14:paraId="0B10B1E5" w14:textId="77777777" w:rsidR="00226002" w:rsidRPr="00226002" w:rsidRDefault="00226002" w:rsidP="00226002">
      <w:pPr>
        <w:jc w:val="left"/>
      </w:pPr>
      <w:r w:rsidRPr="00226002">
        <w:t>A patient is a registered user who interacts with the application to:</w:t>
      </w:r>
    </w:p>
    <w:p w14:paraId="1A855830" w14:textId="77777777" w:rsidR="00226002" w:rsidRPr="00226002" w:rsidRDefault="00226002" w:rsidP="00226002">
      <w:pPr>
        <w:numPr>
          <w:ilvl w:val="0"/>
          <w:numId w:val="1"/>
        </w:numPr>
        <w:jc w:val="left"/>
      </w:pPr>
      <w:r w:rsidRPr="00226002">
        <w:t>Create an account and log in securely</w:t>
      </w:r>
    </w:p>
    <w:p w14:paraId="0894F38C" w14:textId="77777777" w:rsidR="00226002" w:rsidRPr="00226002" w:rsidRDefault="00226002" w:rsidP="00226002">
      <w:pPr>
        <w:numPr>
          <w:ilvl w:val="0"/>
          <w:numId w:val="1"/>
        </w:numPr>
        <w:jc w:val="left"/>
      </w:pPr>
      <w:r w:rsidRPr="00226002">
        <w:t>View their prescribed medications</w:t>
      </w:r>
    </w:p>
    <w:p w14:paraId="554FE79F" w14:textId="77777777" w:rsidR="00226002" w:rsidRPr="00226002" w:rsidRDefault="00226002" w:rsidP="00226002">
      <w:pPr>
        <w:numPr>
          <w:ilvl w:val="0"/>
          <w:numId w:val="1"/>
        </w:numPr>
        <w:jc w:val="left"/>
      </w:pPr>
      <w:r w:rsidRPr="00226002">
        <w:t>Receive notifications for scheduled doses</w:t>
      </w:r>
    </w:p>
    <w:p w14:paraId="7575AD94" w14:textId="77777777" w:rsidR="00226002" w:rsidRPr="00226002" w:rsidRDefault="00226002" w:rsidP="00226002">
      <w:pPr>
        <w:numPr>
          <w:ilvl w:val="0"/>
          <w:numId w:val="1"/>
        </w:numPr>
        <w:jc w:val="left"/>
      </w:pPr>
      <w:r w:rsidRPr="00226002">
        <w:t>Mark medications as taken or missed</w:t>
      </w:r>
    </w:p>
    <w:p w14:paraId="3E90F968" w14:textId="77777777" w:rsidR="00226002" w:rsidRPr="00226002" w:rsidRDefault="00226002" w:rsidP="00226002">
      <w:pPr>
        <w:numPr>
          <w:ilvl w:val="0"/>
          <w:numId w:val="1"/>
        </w:numPr>
        <w:jc w:val="left"/>
      </w:pPr>
      <w:r w:rsidRPr="00226002">
        <w:t>View their medication intake history</w:t>
      </w:r>
    </w:p>
    <w:p w14:paraId="5ABCE152" w14:textId="77777777" w:rsidR="00226002" w:rsidRPr="00226002" w:rsidRDefault="00226002" w:rsidP="00226002">
      <w:pPr>
        <w:numPr>
          <w:ilvl w:val="0"/>
          <w:numId w:val="1"/>
        </w:numPr>
        <w:jc w:val="left"/>
      </w:pPr>
      <w:r w:rsidRPr="00226002">
        <w:t>Send and receive messages with their doctor</w:t>
      </w:r>
    </w:p>
    <w:p w14:paraId="1B1CFF20" w14:textId="77777777" w:rsidR="00226002" w:rsidRPr="00226002" w:rsidRDefault="00226002" w:rsidP="00226002">
      <w:pPr>
        <w:jc w:val="left"/>
      </w:pPr>
    </w:p>
    <w:p w14:paraId="42743D86" w14:textId="77777777" w:rsidR="00226002" w:rsidRPr="00226002" w:rsidRDefault="00226002" w:rsidP="00226002">
      <w:pPr>
        <w:pStyle w:val="Heading2"/>
      </w:pPr>
      <w:r w:rsidRPr="00226002">
        <w:t>3.2 Doctor</w:t>
      </w:r>
    </w:p>
    <w:p w14:paraId="006921CA" w14:textId="77777777" w:rsidR="00226002" w:rsidRPr="00226002" w:rsidRDefault="00226002" w:rsidP="00226002">
      <w:pPr>
        <w:jc w:val="left"/>
      </w:pPr>
      <w:r w:rsidRPr="00226002">
        <w:t>A doctor is a registered healthcare professional who accesses the web dashboard to:</w:t>
      </w:r>
    </w:p>
    <w:p w14:paraId="5C41E945" w14:textId="77777777" w:rsidR="00226002" w:rsidRPr="00226002" w:rsidRDefault="00226002" w:rsidP="00226002">
      <w:pPr>
        <w:numPr>
          <w:ilvl w:val="0"/>
          <w:numId w:val="1"/>
        </w:numPr>
        <w:jc w:val="left"/>
      </w:pPr>
      <w:r w:rsidRPr="00226002">
        <w:t>Log into the system securely</w:t>
      </w:r>
    </w:p>
    <w:p w14:paraId="679EE052" w14:textId="77777777" w:rsidR="00226002" w:rsidRPr="00226002" w:rsidRDefault="00226002" w:rsidP="00226002">
      <w:pPr>
        <w:numPr>
          <w:ilvl w:val="0"/>
          <w:numId w:val="1"/>
        </w:numPr>
        <w:jc w:val="left"/>
      </w:pPr>
      <w:r w:rsidRPr="00226002">
        <w:t>Add, edit, and manage medications (name, dosage, schedule/frequency) for patients</w:t>
      </w:r>
    </w:p>
    <w:p w14:paraId="5510935D" w14:textId="77777777" w:rsidR="00226002" w:rsidRPr="00226002" w:rsidRDefault="00226002" w:rsidP="00226002">
      <w:pPr>
        <w:numPr>
          <w:ilvl w:val="0"/>
          <w:numId w:val="1"/>
        </w:numPr>
        <w:jc w:val="left"/>
      </w:pPr>
      <w:r w:rsidRPr="00226002">
        <w:t>View the list of assigned patients</w:t>
      </w:r>
    </w:p>
    <w:p w14:paraId="77F22E00" w14:textId="77777777" w:rsidR="00226002" w:rsidRPr="00226002" w:rsidRDefault="00226002" w:rsidP="00226002">
      <w:pPr>
        <w:numPr>
          <w:ilvl w:val="0"/>
          <w:numId w:val="1"/>
        </w:numPr>
        <w:jc w:val="left"/>
      </w:pPr>
      <w:r w:rsidRPr="00226002">
        <w:t>View each patient’s medication records and intake history</w:t>
      </w:r>
    </w:p>
    <w:p w14:paraId="20DBA053" w14:textId="77777777" w:rsidR="00226002" w:rsidRPr="00226002" w:rsidRDefault="00226002" w:rsidP="00226002">
      <w:pPr>
        <w:numPr>
          <w:ilvl w:val="0"/>
          <w:numId w:val="1"/>
        </w:numPr>
        <w:jc w:val="left"/>
      </w:pPr>
      <w:r w:rsidRPr="00226002">
        <w:t>Send and receive messages with patients</w:t>
      </w:r>
    </w:p>
    <w:p w14:paraId="24A26067" w14:textId="520AFCEA" w:rsidR="00226002" w:rsidRDefault="00226002">
      <w:pPr>
        <w:jc w:val="left"/>
      </w:pPr>
      <w:r>
        <w:br w:type="page"/>
      </w:r>
    </w:p>
    <w:p w14:paraId="04591781" w14:textId="77777777" w:rsidR="00226002" w:rsidRPr="00226002" w:rsidRDefault="00226002" w:rsidP="00226002">
      <w:pPr>
        <w:pStyle w:val="Heading1"/>
      </w:pPr>
      <w:r w:rsidRPr="00226002">
        <w:lastRenderedPageBreak/>
        <w:t>4. Functional Requirements (User Stories)</w:t>
      </w:r>
    </w:p>
    <w:p w14:paraId="68E7594C" w14:textId="77777777" w:rsidR="00226002" w:rsidRPr="00226002" w:rsidRDefault="00226002" w:rsidP="00226002">
      <w:pPr>
        <w:pStyle w:val="Heading2"/>
      </w:pPr>
      <w:r w:rsidRPr="00226002">
        <w:t>4.1 Patient User Stories</w:t>
      </w:r>
    </w:p>
    <w:p w14:paraId="0E59A39C" w14:textId="77777777" w:rsidR="00226002" w:rsidRPr="00226002" w:rsidRDefault="00226002" w:rsidP="00226002">
      <w:pPr>
        <w:jc w:val="left"/>
      </w:pPr>
      <w:r w:rsidRPr="00226002">
        <w:rPr>
          <w:b/>
          <w:bCs/>
        </w:rPr>
        <w:t>User Story P1 – Patient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2463AE48"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FE659D6"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112920" w14:textId="77777777" w:rsidR="00226002" w:rsidRPr="00226002" w:rsidRDefault="00226002" w:rsidP="00226002">
            <w:pPr>
              <w:jc w:val="left"/>
            </w:pPr>
            <w:r w:rsidRPr="00226002">
              <w:t>patient,</w:t>
            </w:r>
          </w:p>
        </w:tc>
      </w:tr>
      <w:tr w:rsidR="00226002" w:rsidRPr="00226002" w14:paraId="2CDEA8D9"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F21CB16"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78D70B" w14:textId="77777777" w:rsidR="00226002" w:rsidRPr="00226002" w:rsidRDefault="00226002" w:rsidP="00226002">
            <w:pPr>
              <w:jc w:val="left"/>
            </w:pPr>
            <w:r w:rsidRPr="00226002">
              <w:t>create an account,</w:t>
            </w:r>
          </w:p>
        </w:tc>
      </w:tr>
      <w:tr w:rsidR="00226002" w:rsidRPr="00226002" w14:paraId="0B2ADBA2"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75005D61"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0B3632" w14:textId="77777777" w:rsidR="00226002" w:rsidRPr="00226002" w:rsidRDefault="00226002" w:rsidP="00226002">
            <w:pPr>
              <w:jc w:val="left"/>
            </w:pPr>
            <w:r w:rsidRPr="00226002">
              <w:t>I can securely manage my medication records.</w:t>
            </w:r>
          </w:p>
        </w:tc>
      </w:tr>
    </w:tbl>
    <w:p w14:paraId="06388390" w14:textId="77777777" w:rsidR="00226002" w:rsidRPr="00226002" w:rsidRDefault="00226002" w:rsidP="00226002">
      <w:pPr>
        <w:jc w:val="left"/>
      </w:pPr>
    </w:p>
    <w:p w14:paraId="411BD725" w14:textId="77777777" w:rsidR="00226002" w:rsidRPr="00226002" w:rsidRDefault="00226002" w:rsidP="00226002">
      <w:pPr>
        <w:jc w:val="left"/>
      </w:pPr>
      <w:r w:rsidRPr="00226002">
        <w:rPr>
          <w:b/>
          <w:bCs/>
        </w:rPr>
        <w:t>User Story P2 – Patient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29DC70DD"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64198A3E" w14:textId="77777777" w:rsidR="00226002" w:rsidRPr="00226002" w:rsidRDefault="00226002" w:rsidP="00226002">
            <w:pPr>
              <w:jc w:val="left"/>
              <w:rPr>
                <w:b/>
                <w:bCs/>
              </w:rPr>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D96AA1" w14:textId="77777777" w:rsidR="00226002" w:rsidRPr="00226002" w:rsidRDefault="00226002" w:rsidP="00226002">
            <w:pPr>
              <w:jc w:val="left"/>
            </w:pPr>
            <w:r w:rsidRPr="00226002">
              <w:t>patient,</w:t>
            </w:r>
          </w:p>
        </w:tc>
      </w:tr>
      <w:tr w:rsidR="00226002" w:rsidRPr="00226002" w14:paraId="593D5A37"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08E2A7FA" w14:textId="77777777" w:rsidR="00226002" w:rsidRPr="00226002" w:rsidRDefault="00226002" w:rsidP="00226002">
            <w:pPr>
              <w:jc w:val="left"/>
              <w:rPr>
                <w:b/>
                <w:bCs/>
              </w:rPr>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52E58D" w14:textId="77777777" w:rsidR="00226002" w:rsidRPr="00226002" w:rsidRDefault="00226002" w:rsidP="00226002">
            <w:pPr>
              <w:jc w:val="left"/>
            </w:pPr>
            <w:r w:rsidRPr="00226002">
              <w:t>log into the system,</w:t>
            </w:r>
          </w:p>
        </w:tc>
      </w:tr>
      <w:tr w:rsidR="00226002" w:rsidRPr="00226002" w14:paraId="4DE2FEB5"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1BAE3E6" w14:textId="77777777" w:rsidR="00226002" w:rsidRPr="00226002" w:rsidRDefault="00226002" w:rsidP="00226002">
            <w:pPr>
              <w:jc w:val="left"/>
              <w:rPr>
                <w:b/>
                <w:bCs/>
              </w:rPr>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C5A1F5" w14:textId="77777777" w:rsidR="00226002" w:rsidRPr="00226002" w:rsidRDefault="00226002" w:rsidP="00226002">
            <w:pPr>
              <w:jc w:val="left"/>
            </w:pPr>
            <w:r w:rsidRPr="00226002">
              <w:t>I can access my personal medication information.</w:t>
            </w:r>
          </w:p>
        </w:tc>
      </w:tr>
    </w:tbl>
    <w:p w14:paraId="18524344" w14:textId="77777777" w:rsidR="00226002" w:rsidRPr="00226002" w:rsidRDefault="00226002" w:rsidP="00226002">
      <w:pPr>
        <w:jc w:val="left"/>
      </w:pPr>
    </w:p>
    <w:p w14:paraId="26EB558E" w14:textId="77777777" w:rsidR="00226002" w:rsidRPr="00226002" w:rsidRDefault="00226002" w:rsidP="00226002">
      <w:pPr>
        <w:jc w:val="left"/>
      </w:pPr>
      <w:r w:rsidRPr="00226002">
        <w:rPr>
          <w:b/>
          <w:bCs/>
        </w:rPr>
        <w:t>User Story P3 – View Prescribed Medications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56D99ADF"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D3DF7DD"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5A9381" w14:textId="77777777" w:rsidR="00226002" w:rsidRPr="00226002" w:rsidRDefault="00226002" w:rsidP="00226002">
            <w:pPr>
              <w:jc w:val="left"/>
            </w:pPr>
            <w:r w:rsidRPr="00226002">
              <w:t>patient,</w:t>
            </w:r>
          </w:p>
        </w:tc>
      </w:tr>
      <w:tr w:rsidR="00226002" w:rsidRPr="00226002" w14:paraId="3C4F6642"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75174323"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7785A9" w14:textId="77777777" w:rsidR="00226002" w:rsidRPr="00226002" w:rsidRDefault="00226002" w:rsidP="00226002">
            <w:pPr>
              <w:jc w:val="left"/>
            </w:pPr>
            <w:r w:rsidRPr="00226002">
              <w:t>view the medications prescribed to me (name, dosage, and schedule),</w:t>
            </w:r>
          </w:p>
        </w:tc>
      </w:tr>
      <w:tr w:rsidR="00226002" w:rsidRPr="00226002" w14:paraId="5A6951E3"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D12BEDA"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3098F8" w14:textId="77777777" w:rsidR="00226002" w:rsidRPr="00226002" w:rsidRDefault="00226002" w:rsidP="00226002">
            <w:pPr>
              <w:jc w:val="left"/>
            </w:pPr>
            <w:r w:rsidRPr="00226002">
              <w:t>I always know what I need to take and when.</w:t>
            </w:r>
          </w:p>
        </w:tc>
      </w:tr>
    </w:tbl>
    <w:p w14:paraId="15774B9B" w14:textId="77777777" w:rsidR="00226002" w:rsidRPr="00226002" w:rsidRDefault="00226002" w:rsidP="00226002">
      <w:pPr>
        <w:jc w:val="left"/>
      </w:pPr>
    </w:p>
    <w:p w14:paraId="1C9C407E" w14:textId="77777777" w:rsidR="00226002" w:rsidRPr="00226002" w:rsidRDefault="00226002" w:rsidP="00226002">
      <w:pPr>
        <w:jc w:val="left"/>
      </w:pPr>
      <w:r w:rsidRPr="00226002">
        <w:rPr>
          <w:b/>
          <w:bCs/>
        </w:rPr>
        <w:t>User Story P4 – Receive Dose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214888DB"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3162EAAE"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D1E4EF" w14:textId="77777777" w:rsidR="00226002" w:rsidRPr="00226002" w:rsidRDefault="00226002" w:rsidP="00226002">
            <w:pPr>
              <w:jc w:val="left"/>
            </w:pPr>
            <w:r w:rsidRPr="00226002">
              <w:t>patient,</w:t>
            </w:r>
          </w:p>
        </w:tc>
      </w:tr>
      <w:tr w:rsidR="00226002" w:rsidRPr="00226002" w14:paraId="3E352092"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76B6FFD7"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81C37B" w14:textId="77777777" w:rsidR="00226002" w:rsidRPr="00226002" w:rsidRDefault="00226002" w:rsidP="00226002">
            <w:pPr>
              <w:jc w:val="left"/>
            </w:pPr>
            <w:r w:rsidRPr="00226002">
              <w:t>receive notifications when a dose is due,</w:t>
            </w:r>
          </w:p>
        </w:tc>
      </w:tr>
      <w:tr w:rsidR="00226002" w:rsidRPr="00226002" w14:paraId="7F75EC0D"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72F678B"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A4058F" w14:textId="77777777" w:rsidR="00226002" w:rsidRPr="00226002" w:rsidRDefault="00226002" w:rsidP="00226002">
            <w:pPr>
              <w:jc w:val="left"/>
            </w:pPr>
            <w:r w:rsidRPr="00226002">
              <w:t>I am reminded to take my medication on time.</w:t>
            </w:r>
          </w:p>
        </w:tc>
      </w:tr>
    </w:tbl>
    <w:p w14:paraId="69EDBC43" w14:textId="77777777" w:rsidR="00226002" w:rsidRPr="00226002" w:rsidRDefault="00226002" w:rsidP="00226002">
      <w:pPr>
        <w:jc w:val="left"/>
      </w:pPr>
    </w:p>
    <w:p w14:paraId="605C34D3" w14:textId="77777777" w:rsidR="00226002" w:rsidRPr="00226002" w:rsidRDefault="00226002" w:rsidP="00226002">
      <w:pPr>
        <w:jc w:val="left"/>
      </w:pPr>
      <w:r w:rsidRPr="00226002">
        <w:rPr>
          <w:b/>
          <w:bCs/>
        </w:rPr>
        <w:lastRenderedPageBreak/>
        <w:t>User Story P5 – Mark Medication as Taken or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68038911"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C635E5D"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27FC37" w14:textId="77777777" w:rsidR="00226002" w:rsidRPr="00226002" w:rsidRDefault="00226002" w:rsidP="00226002">
            <w:pPr>
              <w:jc w:val="left"/>
            </w:pPr>
            <w:r w:rsidRPr="00226002">
              <w:t>patient,</w:t>
            </w:r>
          </w:p>
        </w:tc>
      </w:tr>
      <w:tr w:rsidR="00226002" w:rsidRPr="00226002" w14:paraId="7AE5A650"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6AAE4F21"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1E8BCA" w14:textId="77777777" w:rsidR="00226002" w:rsidRPr="00226002" w:rsidRDefault="00226002" w:rsidP="00226002">
            <w:pPr>
              <w:jc w:val="left"/>
            </w:pPr>
            <w:r w:rsidRPr="00226002">
              <w:t>mark a medication dose as taken or missed,</w:t>
            </w:r>
          </w:p>
        </w:tc>
      </w:tr>
      <w:tr w:rsidR="00226002" w:rsidRPr="00226002" w14:paraId="1978705B"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72A3469"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2988F9" w14:textId="0AE1662A" w:rsidR="00226002" w:rsidRPr="00226002" w:rsidRDefault="00226002" w:rsidP="00226002">
            <w:pPr>
              <w:jc w:val="left"/>
            </w:pPr>
            <w:r w:rsidRPr="00226002">
              <w:t xml:space="preserve">my daily intake is accurately </w:t>
            </w:r>
            <w:r w:rsidR="004A4FDD" w:rsidRPr="00226002">
              <w:t>recorded,</w:t>
            </w:r>
            <w:r w:rsidRPr="00226002">
              <w:t xml:space="preserve"> and my doctor can monitor my adherence.</w:t>
            </w:r>
          </w:p>
        </w:tc>
      </w:tr>
    </w:tbl>
    <w:p w14:paraId="3C7B19DE" w14:textId="77777777" w:rsidR="00226002" w:rsidRPr="00226002" w:rsidRDefault="00226002" w:rsidP="00226002">
      <w:pPr>
        <w:jc w:val="left"/>
      </w:pPr>
    </w:p>
    <w:p w14:paraId="599C2613" w14:textId="77777777" w:rsidR="00226002" w:rsidRPr="00226002" w:rsidRDefault="00226002" w:rsidP="00226002">
      <w:pPr>
        <w:jc w:val="left"/>
      </w:pPr>
      <w:r w:rsidRPr="00226002">
        <w:rPr>
          <w:b/>
          <w:bCs/>
        </w:rPr>
        <w:t>User Story P6 – View Medication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1C1ED0C0"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66D8B3B"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833897" w14:textId="77777777" w:rsidR="00226002" w:rsidRPr="00226002" w:rsidRDefault="00226002" w:rsidP="00226002">
            <w:pPr>
              <w:jc w:val="left"/>
            </w:pPr>
            <w:r w:rsidRPr="00226002">
              <w:t>patient,</w:t>
            </w:r>
          </w:p>
        </w:tc>
      </w:tr>
      <w:tr w:rsidR="00226002" w:rsidRPr="00226002" w14:paraId="225843CF"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653B0BB2"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3CA37A" w14:textId="77777777" w:rsidR="00226002" w:rsidRPr="00226002" w:rsidRDefault="00226002" w:rsidP="00226002">
            <w:pPr>
              <w:jc w:val="left"/>
            </w:pPr>
            <w:r w:rsidRPr="00226002">
              <w:t>see a history of my past medication intake (taken or missed),</w:t>
            </w:r>
          </w:p>
        </w:tc>
      </w:tr>
      <w:tr w:rsidR="00226002" w:rsidRPr="00226002" w14:paraId="4464B79D"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F2E106D"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38F03B" w14:textId="77777777" w:rsidR="00226002" w:rsidRPr="00226002" w:rsidRDefault="00226002" w:rsidP="00226002">
            <w:pPr>
              <w:jc w:val="left"/>
            </w:pPr>
            <w:r w:rsidRPr="00226002">
              <w:t>I can track my own adherence over time.</w:t>
            </w:r>
          </w:p>
        </w:tc>
      </w:tr>
    </w:tbl>
    <w:p w14:paraId="66E4D401" w14:textId="77777777" w:rsidR="00226002" w:rsidRPr="00226002" w:rsidRDefault="00226002" w:rsidP="00226002">
      <w:pPr>
        <w:jc w:val="left"/>
      </w:pPr>
    </w:p>
    <w:p w14:paraId="73A61FA0" w14:textId="77777777" w:rsidR="00226002" w:rsidRPr="00226002" w:rsidRDefault="00226002" w:rsidP="00226002">
      <w:pPr>
        <w:jc w:val="left"/>
      </w:pPr>
      <w:r w:rsidRPr="00226002">
        <w:rPr>
          <w:b/>
          <w:bCs/>
        </w:rPr>
        <w:t>User Story P7 – Message Doctor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69AA9AD3"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718213B"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BFA1B0" w14:textId="77777777" w:rsidR="00226002" w:rsidRPr="00226002" w:rsidRDefault="00226002" w:rsidP="00226002">
            <w:pPr>
              <w:jc w:val="left"/>
            </w:pPr>
            <w:r w:rsidRPr="00226002">
              <w:t>patient,</w:t>
            </w:r>
          </w:p>
        </w:tc>
      </w:tr>
      <w:tr w:rsidR="00226002" w:rsidRPr="00226002" w14:paraId="712269DA"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1029234"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AFB0E6" w14:textId="77777777" w:rsidR="00226002" w:rsidRPr="00226002" w:rsidRDefault="00226002" w:rsidP="00226002">
            <w:pPr>
              <w:jc w:val="left"/>
            </w:pPr>
            <w:r w:rsidRPr="00226002">
              <w:t>send and receive messages with my doctor,</w:t>
            </w:r>
          </w:p>
        </w:tc>
      </w:tr>
      <w:tr w:rsidR="00226002" w:rsidRPr="00226002" w14:paraId="662D57CE"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043CB87"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E3D348" w14:textId="77777777" w:rsidR="00226002" w:rsidRPr="00226002" w:rsidRDefault="00226002" w:rsidP="00226002">
            <w:pPr>
              <w:jc w:val="left"/>
            </w:pPr>
            <w:r w:rsidRPr="00226002">
              <w:t>I can ask questions or report issues about my medication without needing an appointment.</w:t>
            </w:r>
          </w:p>
        </w:tc>
      </w:tr>
    </w:tbl>
    <w:p w14:paraId="748E7431" w14:textId="77777777" w:rsidR="00226002" w:rsidRPr="00226002" w:rsidRDefault="00226002" w:rsidP="00226002">
      <w:pPr>
        <w:jc w:val="left"/>
      </w:pPr>
    </w:p>
    <w:p w14:paraId="180C6D65" w14:textId="77777777" w:rsidR="00226002" w:rsidRPr="00226002" w:rsidRDefault="00226002" w:rsidP="00226002">
      <w:pPr>
        <w:jc w:val="left"/>
      </w:pPr>
      <w:r w:rsidRPr="00226002">
        <w:rPr>
          <w:b/>
          <w:bCs/>
        </w:rPr>
        <w:t>User Story P8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4CFE5814"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FCD7D41"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4AFDFA" w14:textId="77777777" w:rsidR="00226002" w:rsidRPr="00226002" w:rsidRDefault="00226002" w:rsidP="00226002">
            <w:pPr>
              <w:jc w:val="left"/>
            </w:pPr>
            <w:r w:rsidRPr="00226002">
              <w:t>patient,</w:t>
            </w:r>
          </w:p>
        </w:tc>
      </w:tr>
      <w:tr w:rsidR="00226002" w:rsidRPr="00226002" w14:paraId="0FC9001E"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485E5A2"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C7670C" w14:textId="77777777" w:rsidR="00226002" w:rsidRPr="00226002" w:rsidRDefault="00226002" w:rsidP="00226002">
            <w:pPr>
              <w:jc w:val="left"/>
            </w:pPr>
            <w:r w:rsidRPr="00226002">
              <w:t>log out of the system,</w:t>
            </w:r>
          </w:p>
        </w:tc>
      </w:tr>
      <w:tr w:rsidR="00226002" w:rsidRPr="00226002" w14:paraId="5B9BFB5D"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D1640B0"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BC65D8" w14:textId="77777777" w:rsidR="00226002" w:rsidRPr="00226002" w:rsidRDefault="00226002" w:rsidP="00226002">
            <w:pPr>
              <w:jc w:val="left"/>
            </w:pPr>
            <w:r w:rsidRPr="00226002">
              <w:t>my account remains secure on shared devices.</w:t>
            </w:r>
          </w:p>
        </w:tc>
      </w:tr>
    </w:tbl>
    <w:p w14:paraId="0A070E35" w14:textId="77777777" w:rsidR="00226002" w:rsidRPr="00226002" w:rsidRDefault="00226002" w:rsidP="00226002">
      <w:pPr>
        <w:jc w:val="left"/>
      </w:pPr>
    </w:p>
    <w:p w14:paraId="4BB8BE8D" w14:textId="77777777" w:rsidR="00226002" w:rsidRPr="00226002" w:rsidRDefault="00226002" w:rsidP="00226002">
      <w:pPr>
        <w:jc w:val="left"/>
      </w:pPr>
    </w:p>
    <w:p w14:paraId="09730303" w14:textId="77777777" w:rsidR="00226002" w:rsidRPr="00226002" w:rsidRDefault="00226002" w:rsidP="00226002">
      <w:pPr>
        <w:pStyle w:val="Heading2"/>
      </w:pPr>
      <w:r w:rsidRPr="00226002">
        <w:lastRenderedPageBreak/>
        <w:t>4.2 Doctor User Stories</w:t>
      </w:r>
    </w:p>
    <w:p w14:paraId="1C475120" w14:textId="77777777" w:rsidR="00226002" w:rsidRPr="00226002" w:rsidRDefault="00226002" w:rsidP="00226002">
      <w:pPr>
        <w:jc w:val="left"/>
      </w:pPr>
      <w:r w:rsidRPr="00226002">
        <w:rPr>
          <w:b/>
          <w:bCs/>
        </w:rPr>
        <w:t>User Story D1 – Doctor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72FB7C80"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76FFF397"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0E62F" w14:textId="77777777" w:rsidR="00226002" w:rsidRPr="00226002" w:rsidRDefault="00226002" w:rsidP="00226002">
            <w:pPr>
              <w:jc w:val="left"/>
            </w:pPr>
            <w:r w:rsidRPr="00226002">
              <w:t>doctor,</w:t>
            </w:r>
          </w:p>
        </w:tc>
      </w:tr>
      <w:tr w:rsidR="00226002" w:rsidRPr="00226002" w14:paraId="5BE923DD"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34E43C21"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E37AC2" w14:textId="77777777" w:rsidR="00226002" w:rsidRPr="00226002" w:rsidRDefault="00226002" w:rsidP="00226002">
            <w:pPr>
              <w:jc w:val="left"/>
            </w:pPr>
            <w:r w:rsidRPr="00226002">
              <w:t>log into the web dashboard,</w:t>
            </w:r>
          </w:p>
        </w:tc>
      </w:tr>
      <w:tr w:rsidR="00226002" w:rsidRPr="00226002" w14:paraId="76F3239A"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A11C8C1"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4F4411" w14:textId="77777777" w:rsidR="00226002" w:rsidRPr="00226002" w:rsidRDefault="00226002" w:rsidP="00226002">
            <w:pPr>
              <w:jc w:val="left"/>
            </w:pPr>
            <w:r w:rsidRPr="00226002">
              <w:t>I can securely access patient data.</w:t>
            </w:r>
          </w:p>
        </w:tc>
      </w:tr>
    </w:tbl>
    <w:p w14:paraId="68A9CC92" w14:textId="77777777" w:rsidR="00226002" w:rsidRPr="00226002" w:rsidRDefault="00226002" w:rsidP="00226002">
      <w:pPr>
        <w:jc w:val="left"/>
      </w:pPr>
    </w:p>
    <w:p w14:paraId="5519E02B" w14:textId="77777777" w:rsidR="00226002" w:rsidRPr="00226002" w:rsidRDefault="00226002" w:rsidP="00226002">
      <w:pPr>
        <w:jc w:val="left"/>
      </w:pPr>
      <w:r w:rsidRPr="00226002">
        <w:rPr>
          <w:b/>
          <w:bCs/>
        </w:rPr>
        <w:t>User Story D2 – Add Medication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6FF80F23"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CB9B75F"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BCAAFA" w14:textId="77777777" w:rsidR="00226002" w:rsidRPr="00226002" w:rsidRDefault="00226002" w:rsidP="00226002">
            <w:pPr>
              <w:jc w:val="left"/>
            </w:pPr>
            <w:r w:rsidRPr="00226002">
              <w:t>doctor,</w:t>
            </w:r>
          </w:p>
        </w:tc>
      </w:tr>
      <w:tr w:rsidR="00226002" w:rsidRPr="00226002" w14:paraId="06E4C73F"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A699526"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8B87C7" w14:textId="77777777" w:rsidR="00226002" w:rsidRPr="00226002" w:rsidRDefault="00226002" w:rsidP="00226002">
            <w:pPr>
              <w:jc w:val="left"/>
            </w:pPr>
            <w:r w:rsidRPr="00226002">
              <w:t>add medication details (name, dosage, and schedule/frequency) for a patient,</w:t>
            </w:r>
          </w:p>
        </w:tc>
      </w:tr>
      <w:tr w:rsidR="00226002" w:rsidRPr="00226002" w14:paraId="75D4BADB"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1BC6939"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1D5F11" w14:textId="77777777" w:rsidR="00226002" w:rsidRPr="00226002" w:rsidRDefault="00226002" w:rsidP="00226002">
            <w:pPr>
              <w:jc w:val="left"/>
            </w:pPr>
            <w:r w:rsidRPr="00226002">
              <w:t>the patient can follow the prescribed treatment correctly.</w:t>
            </w:r>
          </w:p>
        </w:tc>
      </w:tr>
    </w:tbl>
    <w:p w14:paraId="7D115FC9" w14:textId="77777777" w:rsidR="00226002" w:rsidRPr="00226002" w:rsidRDefault="00226002" w:rsidP="00226002">
      <w:pPr>
        <w:jc w:val="left"/>
      </w:pPr>
    </w:p>
    <w:p w14:paraId="1E94A885" w14:textId="77777777" w:rsidR="00226002" w:rsidRPr="00226002" w:rsidRDefault="00226002" w:rsidP="00226002">
      <w:pPr>
        <w:jc w:val="left"/>
      </w:pPr>
      <w:r w:rsidRPr="00226002">
        <w:rPr>
          <w:b/>
          <w:bCs/>
        </w:rPr>
        <w:t>User Story D3 – Edit Medication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721CA9A2"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811AB97"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F09F50" w14:textId="77777777" w:rsidR="00226002" w:rsidRPr="00226002" w:rsidRDefault="00226002" w:rsidP="00226002">
            <w:pPr>
              <w:jc w:val="left"/>
            </w:pPr>
            <w:r w:rsidRPr="00226002">
              <w:t>doctor,</w:t>
            </w:r>
          </w:p>
        </w:tc>
      </w:tr>
      <w:tr w:rsidR="00226002" w:rsidRPr="00226002" w14:paraId="4AF77FB1"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0A4A96E"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04CB48" w14:textId="77777777" w:rsidR="00226002" w:rsidRPr="00226002" w:rsidRDefault="00226002" w:rsidP="00226002">
            <w:pPr>
              <w:jc w:val="left"/>
            </w:pPr>
            <w:r w:rsidRPr="00226002">
              <w:t>edit an existing prescription (name, dosage, or schedule) for a patient,</w:t>
            </w:r>
          </w:p>
        </w:tc>
      </w:tr>
      <w:tr w:rsidR="00226002" w:rsidRPr="00226002" w14:paraId="0DB2603E"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3EA90C8"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C0F637" w14:textId="77777777" w:rsidR="00226002" w:rsidRPr="00226002" w:rsidRDefault="00226002" w:rsidP="00226002">
            <w:pPr>
              <w:jc w:val="left"/>
            </w:pPr>
            <w:r w:rsidRPr="00226002">
              <w:t>I can update the treatment plan as the patient’s needs change.</w:t>
            </w:r>
          </w:p>
        </w:tc>
      </w:tr>
    </w:tbl>
    <w:p w14:paraId="0F22F036" w14:textId="77777777" w:rsidR="00226002" w:rsidRPr="00226002" w:rsidRDefault="00226002" w:rsidP="00226002">
      <w:pPr>
        <w:jc w:val="left"/>
      </w:pPr>
    </w:p>
    <w:p w14:paraId="4A65F83F" w14:textId="77777777" w:rsidR="00226002" w:rsidRPr="00226002" w:rsidRDefault="00226002" w:rsidP="00226002">
      <w:pPr>
        <w:jc w:val="left"/>
      </w:pPr>
      <w:r w:rsidRPr="00226002">
        <w:rPr>
          <w:b/>
          <w:bCs/>
        </w:rPr>
        <w:t>User Story D4 – View Patient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0DC9FB5E"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4F15E4E"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BBB2DE" w14:textId="77777777" w:rsidR="00226002" w:rsidRPr="00226002" w:rsidRDefault="00226002" w:rsidP="00226002">
            <w:pPr>
              <w:jc w:val="left"/>
            </w:pPr>
            <w:r w:rsidRPr="00226002">
              <w:t>doctor,</w:t>
            </w:r>
          </w:p>
        </w:tc>
      </w:tr>
      <w:tr w:rsidR="00226002" w:rsidRPr="00226002" w14:paraId="76BC5B80"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8BCFD6C"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52DB86" w14:textId="77777777" w:rsidR="00226002" w:rsidRPr="00226002" w:rsidRDefault="00226002" w:rsidP="00226002">
            <w:pPr>
              <w:jc w:val="left"/>
            </w:pPr>
            <w:r w:rsidRPr="00226002">
              <w:t>see a list of my assigned patients,</w:t>
            </w:r>
          </w:p>
        </w:tc>
      </w:tr>
      <w:tr w:rsidR="00226002" w:rsidRPr="00226002" w14:paraId="41345B24"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330F23B4"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D980F0" w14:textId="77777777" w:rsidR="00226002" w:rsidRPr="00226002" w:rsidRDefault="00226002" w:rsidP="00226002">
            <w:pPr>
              <w:jc w:val="left"/>
            </w:pPr>
            <w:r w:rsidRPr="00226002">
              <w:t>I can quickly select a patient to review or manage.</w:t>
            </w:r>
          </w:p>
        </w:tc>
      </w:tr>
    </w:tbl>
    <w:p w14:paraId="78EE7C17" w14:textId="77777777" w:rsidR="00226002" w:rsidRDefault="00226002" w:rsidP="00226002">
      <w:pPr>
        <w:jc w:val="left"/>
      </w:pPr>
    </w:p>
    <w:p w14:paraId="14739D48" w14:textId="77777777" w:rsidR="00226002" w:rsidRPr="00226002" w:rsidRDefault="00226002" w:rsidP="00226002">
      <w:pPr>
        <w:jc w:val="left"/>
      </w:pPr>
    </w:p>
    <w:p w14:paraId="66152D9C" w14:textId="77777777" w:rsidR="00226002" w:rsidRPr="00226002" w:rsidRDefault="00226002" w:rsidP="00226002">
      <w:pPr>
        <w:jc w:val="left"/>
      </w:pPr>
      <w:r w:rsidRPr="00226002">
        <w:rPr>
          <w:b/>
          <w:bCs/>
        </w:rPr>
        <w:lastRenderedPageBreak/>
        <w:t>User Story D5 – Search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2DFB64DB"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583941C"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D5D93A" w14:textId="77777777" w:rsidR="00226002" w:rsidRPr="00226002" w:rsidRDefault="00226002" w:rsidP="00226002">
            <w:pPr>
              <w:jc w:val="left"/>
            </w:pPr>
            <w:r w:rsidRPr="00226002">
              <w:t>doctor,</w:t>
            </w:r>
          </w:p>
        </w:tc>
      </w:tr>
      <w:tr w:rsidR="00226002" w:rsidRPr="00226002" w14:paraId="71BBD088"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058F6C8"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002C9A" w14:textId="77777777" w:rsidR="00226002" w:rsidRPr="00226002" w:rsidRDefault="00226002" w:rsidP="00226002">
            <w:pPr>
              <w:jc w:val="left"/>
            </w:pPr>
            <w:r w:rsidRPr="00226002">
              <w:t>search for a patient by name or ID,</w:t>
            </w:r>
          </w:p>
        </w:tc>
      </w:tr>
      <w:tr w:rsidR="00226002" w:rsidRPr="00226002" w14:paraId="22B62011"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D3BE146"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3E1B9D" w14:textId="77777777" w:rsidR="00226002" w:rsidRPr="00226002" w:rsidRDefault="00226002" w:rsidP="00226002">
            <w:pPr>
              <w:jc w:val="left"/>
            </w:pPr>
            <w:r w:rsidRPr="00226002">
              <w:t>I can quickly access their records.</w:t>
            </w:r>
          </w:p>
        </w:tc>
      </w:tr>
    </w:tbl>
    <w:p w14:paraId="3FF8F156" w14:textId="77777777" w:rsidR="00226002" w:rsidRPr="00226002" w:rsidRDefault="00226002" w:rsidP="00226002">
      <w:pPr>
        <w:jc w:val="left"/>
      </w:pPr>
    </w:p>
    <w:p w14:paraId="4C4F3CD2" w14:textId="77777777" w:rsidR="00226002" w:rsidRPr="00226002" w:rsidRDefault="00226002" w:rsidP="00226002">
      <w:pPr>
        <w:jc w:val="left"/>
      </w:pPr>
      <w:r w:rsidRPr="00226002">
        <w:rPr>
          <w:b/>
          <w:bCs/>
        </w:rPr>
        <w:t>User Story D6 – View Patient Medication Records &amp;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0925A220"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6DD1032"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C301B7" w14:textId="77777777" w:rsidR="00226002" w:rsidRPr="00226002" w:rsidRDefault="00226002" w:rsidP="00226002">
            <w:pPr>
              <w:jc w:val="left"/>
            </w:pPr>
            <w:r w:rsidRPr="00226002">
              <w:t>doctor,</w:t>
            </w:r>
          </w:p>
        </w:tc>
      </w:tr>
      <w:tr w:rsidR="00226002" w:rsidRPr="00226002" w14:paraId="2B5278F6"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03C95489"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BCB401" w14:textId="77777777" w:rsidR="00226002" w:rsidRPr="00226002" w:rsidRDefault="00226002" w:rsidP="00226002">
            <w:pPr>
              <w:jc w:val="left"/>
            </w:pPr>
            <w:r w:rsidRPr="00226002">
              <w:t>view a patient’s full medication list and intake history (taken and missed),</w:t>
            </w:r>
          </w:p>
        </w:tc>
      </w:tr>
      <w:tr w:rsidR="00226002" w:rsidRPr="00226002" w14:paraId="258098C9"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5F72CBE"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7C316A" w14:textId="77777777" w:rsidR="00226002" w:rsidRPr="00226002" w:rsidRDefault="00226002" w:rsidP="00226002">
            <w:pPr>
              <w:jc w:val="left"/>
            </w:pPr>
            <w:r w:rsidRPr="00226002">
              <w:t>I can analyse adherence trends and provide appropriate medical advice.</w:t>
            </w:r>
          </w:p>
        </w:tc>
      </w:tr>
    </w:tbl>
    <w:p w14:paraId="5172125D" w14:textId="77777777" w:rsidR="00226002" w:rsidRPr="00226002" w:rsidRDefault="00226002" w:rsidP="00226002">
      <w:pPr>
        <w:jc w:val="left"/>
      </w:pPr>
    </w:p>
    <w:p w14:paraId="20374E3B" w14:textId="77777777" w:rsidR="00226002" w:rsidRPr="00226002" w:rsidRDefault="00226002" w:rsidP="00226002">
      <w:pPr>
        <w:jc w:val="left"/>
      </w:pPr>
      <w:r w:rsidRPr="00226002">
        <w:rPr>
          <w:b/>
          <w:bCs/>
        </w:rPr>
        <w:t>User Story D7 – View Medication Status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30004F21"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04C0FC1D"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948D5E" w14:textId="77777777" w:rsidR="00226002" w:rsidRPr="00226002" w:rsidRDefault="00226002" w:rsidP="00226002">
            <w:pPr>
              <w:jc w:val="left"/>
            </w:pPr>
            <w:r w:rsidRPr="00226002">
              <w:t>doctor,</w:t>
            </w:r>
          </w:p>
        </w:tc>
      </w:tr>
      <w:tr w:rsidR="00226002" w:rsidRPr="00226002" w14:paraId="197627C1"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6E861C2"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FB0EDD" w14:textId="77777777" w:rsidR="00226002" w:rsidRPr="00226002" w:rsidRDefault="00226002" w:rsidP="00226002">
            <w:pPr>
              <w:jc w:val="left"/>
            </w:pPr>
            <w:r w:rsidRPr="00226002">
              <w:t>see a summary of whether medications are marked as taken or missed,</w:t>
            </w:r>
          </w:p>
        </w:tc>
      </w:tr>
      <w:tr w:rsidR="00226002" w:rsidRPr="00226002" w14:paraId="0B1E1177"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64DFC724"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E79A79" w14:textId="011CC6C0" w:rsidR="00226002" w:rsidRPr="00226002" w:rsidRDefault="00226002" w:rsidP="00226002">
            <w:pPr>
              <w:jc w:val="left"/>
            </w:pPr>
            <w:r w:rsidRPr="00226002">
              <w:t xml:space="preserve">I can assess patient adherence </w:t>
            </w:r>
            <w:r w:rsidR="004A4FDD" w:rsidRPr="00226002">
              <w:t>immediately</w:t>
            </w:r>
            <w:r w:rsidRPr="00226002">
              <w:t>.</w:t>
            </w:r>
          </w:p>
        </w:tc>
      </w:tr>
    </w:tbl>
    <w:p w14:paraId="1B90BF4D" w14:textId="77777777" w:rsidR="00226002" w:rsidRPr="00226002" w:rsidRDefault="00226002" w:rsidP="00226002">
      <w:pPr>
        <w:jc w:val="left"/>
      </w:pPr>
    </w:p>
    <w:p w14:paraId="1B07A1E0" w14:textId="77777777" w:rsidR="00226002" w:rsidRPr="00226002" w:rsidRDefault="00226002" w:rsidP="00226002">
      <w:pPr>
        <w:jc w:val="left"/>
      </w:pPr>
      <w:r w:rsidRPr="00226002">
        <w:rPr>
          <w:b/>
          <w:bCs/>
        </w:rPr>
        <w:t>User Story D8 – Message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342029B3"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0ED9CAFF"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4D4A17" w14:textId="77777777" w:rsidR="00226002" w:rsidRPr="00226002" w:rsidRDefault="00226002" w:rsidP="00226002">
            <w:pPr>
              <w:jc w:val="left"/>
            </w:pPr>
            <w:r w:rsidRPr="00226002">
              <w:t>doctor,</w:t>
            </w:r>
          </w:p>
        </w:tc>
      </w:tr>
      <w:tr w:rsidR="00226002" w:rsidRPr="00226002" w14:paraId="2438666A"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50EC8D98"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00EAB2" w14:textId="77777777" w:rsidR="00226002" w:rsidRPr="00226002" w:rsidRDefault="00226002" w:rsidP="00226002">
            <w:pPr>
              <w:jc w:val="left"/>
            </w:pPr>
            <w:r w:rsidRPr="00226002">
              <w:t>send and receive messages with a patient,</w:t>
            </w:r>
          </w:p>
        </w:tc>
      </w:tr>
      <w:tr w:rsidR="00226002" w:rsidRPr="00226002" w14:paraId="679D21DC"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2BDA961"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17C2E8" w14:textId="6F8A3F04" w:rsidR="00226002" w:rsidRPr="00226002" w:rsidRDefault="00226002" w:rsidP="00226002">
            <w:pPr>
              <w:jc w:val="left"/>
            </w:pPr>
            <w:r w:rsidRPr="00226002">
              <w:t>I can provide guidance or respond to queries without requiring an in</w:t>
            </w:r>
            <w:r>
              <w:t xml:space="preserve"> </w:t>
            </w:r>
            <w:r w:rsidRPr="00226002">
              <w:t>person visit.</w:t>
            </w:r>
          </w:p>
        </w:tc>
      </w:tr>
    </w:tbl>
    <w:p w14:paraId="1228DE20" w14:textId="77777777" w:rsidR="00226002" w:rsidRDefault="00226002" w:rsidP="00226002">
      <w:pPr>
        <w:jc w:val="left"/>
      </w:pPr>
    </w:p>
    <w:p w14:paraId="7A63D81C" w14:textId="77777777" w:rsidR="00226002" w:rsidRDefault="00226002" w:rsidP="00226002">
      <w:pPr>
        <w:jc w:val="left"/>
      </w:pPr>
    </w:p>
    <w:p w14:paraId="7252D143" w14:textId="77777777" w:rsidR="00226002" w:rsidRDefault="00226002" w:rsidP="00226002">
      <w:pPr>
        <w:jc w:val="left"/>
      </w:pPr>
    </w:p>
    <w:p w14:paraId="44DE2600" w14:textId="77777777" w:rsidR="00226002" w:rsidRPr="00226002" w:rsidRDefault="00226002" w:rsidP="00226002">
      <w:pPr>
        <w:jc w:val="left"/>
      </w:pPr>
      <w:r w:rsidRPr="00226002">
        <w:rPr>
          <w:b/>
          <w:bCs/>
        </w:rPr>
        <w:lastRenderedPageBreak/>
        <w:t>User Story D9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226002" w14:paraId="2F82078B"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1964A691" w14:textId="77777777" w:rsidR="00226002" w:rsidRPr="00226002" w:rsidRDefault="00226002" w:rsidP="00226002">
            <w:pPr>
              <w:jc w:val="left"/>
            </w:pPr>
            <w:r w:rsidRPr="00226002">
              <w:rPr>
                <w:b/>
                <w:bCs/>
              </w:rPr>
              <w:t>As a</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56D6FA" w14:textId="77777777" w:rsidR="00226002" w:rsidRPr="00226002" w:rsidRDefault="00226002" w:rsidP="00226002">
            <w:pPr>
              <w:jc w:val="left"/>
            </w:pPr>
            <w:r w:rsidRPr="00226002">
              <w:t>doctor,</w:t>
            </w:r>
          </w:p>
        </w:tc>
      </w:tr>
      <w:tr w:rsidR="00226002" w:rsidRPr="00226002" w14:paraId="2724C9A4"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2A68275B" w14:textId="77777777" w:rsidR="00226002" w:rsidRPr="00226002" w:rsidRDefault="00226002" w:rsidP="00226002">
            <w:pPr>
              <w:jc w:val="left"/>
            </w:pPr>
            <w:r w:rsidRPr="00226002">
              <w:rPr>
                <w:b/>
                <w:bCs/>
              </w:rPr>
              <w:t>I want to</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BA88F3" w14:textId="77777777" w:rsidR="00226002" w:rsidRPr="00226002" w:rsidRDefault="00226002" w:rsidP="00226002">
            <w:pPr>
              <w:jc w:val="left"/>
            </w:pPr>
            <w:r w:rsidRPr="00226002">
              <w:t>log out of the dashboard,</w:t>
            </w:r>
          </w:p>
        </w:tc>
      </w:tr>
      <w:tr w:rsidR="00226002" w:rsidRPr="00226002" w14:paraId="06CFE1F8" w14:textId="77777777" w:rsidTr="00226002">
        <w:tc>
          <w:tcPr>
            <w:tcW w:w="1800"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80" w:type="dxa"/>
              <w:left w:w="120" w:type="dxa"/>
              <w:bottom w:w="80" w:type="dxa"/>
              <w:right w:w="120" w:type="dxa"/>
            </w:tcMar>
            <w:hideMark/>
          </w:tcPr>
          <w:p w14:paraId="495859B1" w14:textId="77777777" w:rsidR="00226002" w:rsidRPr="00226002" w:rsidRDefault="00226002" w:rsidP="00226002">
            <w:pPr>
              <w:jc w:val="left"/>
            </w:pPr>
            <w:r w:rsidRPr="00226002">
              <w:rPr>
                <w:b/>
                <w:bCs/>
              </w:rPr>
              <w:t>So that</w:t>
            </w:r>
          </w:p>
        </w:tc>
        <w:tc>
          <w:tcPr>
            <w:tcW w:w="7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75AF38" w14:textId="77777777" w:rsidR="00226002" w:rsidRPr="00226002" w:rsidRDefault="00226002" w:rsidP="00226002">
            <w:pPr>
              <w:jc w:val="left"/>
            </w:pPr>
            <w:r w:rsidRPr="00226002">
              <w:t>patient data remains secure.</w:t>
            </w:r>
          </w:p>
        </w:tc>
      </w:tr>
    </w:tbl>
    <w:p w14:paraId="701CACC6" w14:textId="77777777" w:rsidR="00226002" w:rsidRPr="00226002" w:rsidRDefault="00226002" w:rsidP="00226002">
      <w:pPr>
        <w:jc w:val="left"/>
      </w:pPr>
    </w:p>
    <w:p w14:paraId="171D254A" w14:textId="6E32DCA4" w:rsidR="00226002" w:rsidRDefault="00226002">
      <w:pPr>
        <w:jc w:val="left"/>
      </w:pPr>
      <w:r>
        <w:br w:type="page"/>
      </w:r>
    </w:p>
    <w:p w14:paraId="542C3703" w14:textId="7B407274" w:rsidR="00226002" w:rsidRPr="00226002" w:rsidRDefault="00226002" w:rsidP="00226002">
      <w:pPr>
        <w:pStyle w:val="Heading1"/>
      </w:pPr>
      <w:r w:rsidRPr="00226002">
        <w:lastRenderedPageBreak/>
        <w:t xml:space="preserve">5. </w:t>
      </w:r>
      <w:r w:rsidR="004A4FDD">
        <w:t>Non-Functional</w:t>
      </w:r>
      <w:r w:rsidRPr="00226002">
        <w:t xml:space="preserve"> Requirements</w:t>
      </w:r>
    </w:p>
    <w:p w14:paraId="3F475198" w14:textId="77777777" w:rsidR="00226002" w:rsidRPr="00226002" w:rsidRDefault="00226002" w:rsidP="00226002">
      <w:pPr>
        <w:pStyle w:val="Heading2"/>
      </w:pPr>
      <w:r w:rsidRPr="00226002">
        <w:t>5.1 Security</w:t>
      </w:r>
    </w:p>
    <w:p w14:paraId="2E121673" w14:textId="77777777" w:rsidR="00226002" w:rsidRPr="00226002" w:rsidRDefault="00226002" w:rsidP="00226002">
      <w:pPr>
        <w:numPr>
          <w:ilvl w:val="0"/>
          <w:numId w:val="1"/>
        </w:numPr>
        <w:jc w:val="left"/>
      </w:pPr>
      <w:r w:rsidRPr="00226002">
        <w:t>The system will only be accessible to authenticated users.</w:t>
      </w:r>
    </w:p>
    <w:p w14:paraId="06F418A4" w14:textId="77777777" w:rsidR="00226002" w:rsidRPr="00226002" w:rsidRDefault="00226002" w:rsidP="00226002">
      <w:pPr>
        <w:numPr>
          <w:ilvl w:val="0"/>
          <w:numId w:val="1"/>
        </w:numPr>
        <w:jc w:val="left"/>
      </w:pPr>
      <w:r w:rsidRPr="00226002">
        <w:t>Patients can only view their own medication information.</w:t>
      </w:r>
    </w:p>
    <w:p w14:paraId="5D61FD67" w14:textId="3F910956" w:rsidR="00226002" w:rsidRPr="00226002" w:rsidRDefault="00226002" w:rsidP="00226002">
      <w:pPr>
        <w:numPr>
          <w:ilvl w:val="0"/>
          <w:numId w:val="1"/>
        </w:numPr>
        <w:jc w:val="left"/>
      </w:pPr>
      <w:r w:rsidRPr="00226002">
        <w:t xml:space="preserve">Doctors can only access </w:t>
      </w:r>
      <w:r>
        <w:t xml:space="preserve">the </w:t>
      </w:r>
      <w:r w:rsidRPr="00226002">
        <w:t>records of patients they have been assigned.</w:t>
      </w:r>
    </w:p>
    <w:p w14:paraId="1343509B" w14:textId="77777777" w:rsidR="00226002" w:rsidRPr="00226002" w:rsidRDefault="00226002" w:rsidP="00226002">
      <w:pPr>
        <w:numPr>
          <w:ilvl w:val="0"/>
          <w:numId w:val="1"/>
        </w:numPr>
        <w:jc w:val="left"/>
      </w:pPr>
      <w:r w:rsidRPr="00226002">
        <w:t>User credentials must be stored securely using appropriate hashing.</w:t>
      </w:r>
    </w:p>
    <w:p w14:paraId="18780B46" w14:textId="5D4576CE" w:rsidR="00226002" w:rsidRPr="00226002" w:rsidRDefault="00226002" w:rsidP="00226002">
      <w:pPr>
        <w:numPr>
          <w:ilvl w:val="0"/>
          <w:numId w:val="1"/>
        </w:numPr>
        <w:jc w:val="left"/>
      </w:pPr>
      <w:r w:rsidRPr="00226002">
        <w:t xml:space="preserve">Messaging content must only be visible to the relevant </w:t>
      </w:r>
      <w:r w:rsidR="004A4FDD">
        <w:t>patient-doctor</w:t>
      </w:r>
      <w:r w:rsidRPr="00226002">
        <w:t xml:space="preserve"> pair.</w:t>
      </w:r>
    </w:p>
    <w:p w14:paraId="50554269" w14:textId="77777777" w:rsidR="00226002" w:rsidRPr="00226002" w:rsidRDefault="00226002" w:rsidP="00226002">
      <w:pPr>
        <w:jc w:val="left"/>
      </w:pPr>
    </w:p>
    <w:p w14:paraId="71E1A902" w14:textId="77777777" w:rsidR="00226002" w:rsidRPr="00226002" w:rsidRDefault="00226002" w:rsidP="00226002">
      <w:pPr>
        <w:pStyle w:val="Heading2"/>
      </w:pPr>
      <w:r w:rsidRPr="00226002">
        <w:t>5.2 Usability</w:t>
      </w:r>
    </w:p>
    <w:p w14:paraId="791D9D05" w14:textId="2EEDCE27" w:rsidR="00226002" w:rsidRPr="00226002" w:rsidRDefault="00226002" w:rsidP="00226002">
      <w:pPr>
        <w:jc w:val="left"/>
      </w:pPr>
      <w:r w:rsidRPr="00226002">
        <w:t>The user interface should be intuitive and easy to use. Core operations</w:t>
      </w:r>
      <w:r w:rsidR="004A4FDD">
        <w:t>,</w:t>
      </w:r>
      <w:r w:rsidRPr="00226002">
        <w:t xml:space="preserve"> viewing prescriptions, marking doses, checking history, and messaging should be </w:t>
      </w:r>
      <w:r>
        <w:t>complete</w:t>
      </w:r>
      <w:r w:rsidRPr="00226002">
        <w:t xml:space="preserve"> in a minimal number of steps.</w:t>
      </w:r>
    </w:p>
    <w:p w14:paraId="001DCD38" w14:textId="77777777" w:rsidR="00226002" w:rsidRPr="00226002" w:rsidRDefault="00226002" w:rsidP="00226002">
      <w:pPr>
        <w:jc w:val="left"/>
      </w:pPr>
    </w:p>
    <w:p w14:paraId="12568F53" w14:textId="77777777" w:rsidR="00226002" w:rsidRPr="00226002" w:rsidRDefault="00226002" w:rsidP="00226002">
      <w:pPr>
        <w:pStyle w:val="Heading2"/>
      </w:pPr>
      <w:r w:rsidRPr="00226002">
        <w:t>5.3 Performance</w:t>
      </w:r>
    </w:p>
    <w:p w14:paraId="1DC51C8D" w14:textId="77777777" w:rsidR="00226002" w:rsidRPr="00226002" w:rsidRDefault="00226002" w:rsidP="00226002">
      <w:pPr>
        <w:jc w:val="left"/>
      </w:pPr>
      <w:r w:rsidRPr="00226002">
        <w:t>The system shall retrieve patient medication data and messages within a reasonable time under normal load conditions.</w:t>
      </w:r>
    </w:p>
    <w:p w14:paraId="2DE51450" w14:textId="77777777" w:rsidR="00226002" w:rsidRPr="00226002" w:rsidRDefault="00226002" w:rsidP="00226002">
      <w:pPr>
        <w:jc w:val="left"/>
      </w:pPr>
    </w:p>
    <w:p w14:paraId="48490ADE" w14:textId="77777777" w:rsidR="00226002" w:rsidRPr="00226002" w:rsidRDefault="00226002" w:rsidP="00226002">
      <w:pPr>
        <w:pStyle w:val="Heading2"/>
      </w:pPr>
      <w:r w:rsidRPr="00226002">
        <w:t>5.4 Reliability (Notifications)</w:t>
      </w:r>
    </w:p>
    <w:p w14:paraId="3532BD44" w14:textId="77777777" w:rsidR="00226002" w:rsidRPr="00226002" w:rsidRDefault="00226002" w:rsidP="00226002">
      <w:pPr>
        <w:jc w:val="left"/>
      </w:pPr>
      <w:r w:rsidRPr="00226002">
        <w:t>Dose notifications should be delivered reliably and at the correct scheduled time to ensure patients are prompted to take their medication.</w:t>
      </w:r>
    </w:p>
    <w:p w14:paraId="7693B2A4" w14:textId="4CEB9720" w:rsidR="004A4FDD" w:rsidRDefault="004A4FDD">
      <w:pPr>
        <w:jc w:val="left"/>
      </w:pPr>
      <w:r>
        <w:br w:type="page"/>
      </w:r>
    </w:p>
    <w:p w14:paraId="1B392EB9" w14:textId="77777777" w:rsidR="00226002" w:rsidRPr="00226002" w:rsidRDefault="00226002" w:rsidP="00226002">
      <w:pPr>
        <w:pStyle w:val="Heading1"/>
      </w:pPr>
      <w:r w:rsidRPr="00226002">
        <w:lastRenderedPageBreak/>
        <w:t>6. MVP Scope (Sprint 1)</w:t>
      </w:r>
    </w:p>
    <w:p w14:paraId="7BC22D78" w14:textId="77777777" w:rsidR="00226002" w:rsidRPr="00226002" w:rsidRDefault="00226002" w:rsidP="00226002">
      <w:pPr>
        <w:jc w:val="left"/>
      </w:pPr>
      <w:r w:rsidRPr="00226002">
        <w:t>The following features are in scope for Sprint 1:</w:t>
      </w:r>
    </w:p>
    <w:p w14:paraId="6357529F" w14:textId="77777777" w:rsidR="00226002" w:rsidRPr="00226002" w:rsidRDefault="00226002" w:rsidP="00226002">
      <w:pPr>
        <w:jc w:val="left"/>
      </w:pPr>
    </w:p>
    <w:p w14:paraId="28098BAF" w14:textId="77777777" w:rsidR="00226002" w:rsidRPr="00226002" w:rsidRDefault="00226002" w:rsidP="00226002">
      <w:pPr>
        <w:jc w:val="left"/>
        <w:rPr>
          <w:b/>
          <w:bCs/>
        </w:rPr>
      </w:pPr>
      <w:r w:rsidRPr="00226002">
        <w:rPr>
          <w:b/>
          <w:bCs/>
        </w:rPr>
        <w:t>Patient</w:t>
      </w:r>
    </w:p>
    <w:p w14:paraId="11407DF6" w14:textId="77777777" w:rsidR="00226002" w:rsidRPr="00226002" w:rsidRDefault="00226002" w:rsidP="00226002">
      <w:pPr>
        <w:numPr>
          <w:ilvl w:val="0"/>
          <w:numId w:val="1"/>
        </w:numPr>
        <w:jc w:val="left"/>
      </w:pPr>
      <w:r w:rsidRPr="00226002">
        <w:t>Registration &amp; Login</w:t>
      </w:r>
    </w:p>
    <w:p w14:paraId="722D017C" w14:textId="77777777" w:rsidR="00226002" w:rsidRPr="00226002" w:rsidRDefault="00226002" w:rsidP="00226002">
      <w:pPr>
        <w:numPr>
          <w:ilvl w:val="0"/>
          <w:numId w:val="1"/>
        </w:numPr>
        <w:jc w:val="left"/>
      </w:pPr>
      <w:r w:rsidRPr="00226002">
        <w:t>View prescribed medications (name, dosage, schedule)</w:t>
      </w:r>
    </w:p>
    <w:p w14:paraId="439ED7F3" w14:textId="77777777" w:rsidR="00226002" w:rsidRPr="00226002" w:rsidRDefault="00226002" w:rsidP="00226002">
      <w:pPr>
        <w:numPr>
          <w:ilvl w:val="0"/>
          <w:numId w:val="1"/>
        </w:numPr>
        <w:jc w:val="left"/>
      </w:pPr>
      <w:r w:rsidRPr="00226002">
        <w:t>Receive dose notifications</w:t>
      </w:r>
    </w:p>
    <w:p w14:paraId="3FCF6051" w14:textId="77777777" w:rsidR="00226002" w:rsidRPr="00226002" w:rsidRDefault="00226002" w:rsidP="00226002">
      <w:pPr>
        <w:numPr>
          <w:ilvl w:val="0"/>
          <w:numId w:val="1"/>
        </w:numPr>
        <w:jc w:val="left"/>
      </w:pPr>
      <w:r w:rsidRPr="00226002">
        <w:t>Mark medication as taken or missed</w:t>
      </w:r>
    </w:p>
    <w:p w14:paraId="11AED181" w14:textId="77777777" w:rsidR="00226002" w:rsidRPr="00226002" w:rsidRDefault="00226002" w:rsidP="00226002">
      <w:pPr>
        <w:numPr>
          <w:ilvl w:val="0"/>
          <w:numId w:val="1"/>
        </w:numPr>
        <w:jc w:val="left"/>
      </w:pPr>
      <w:r w:rsidRPr="00226002">
        <w:t>View medication intake history</w:t>
      </w:r>
    </w:p>
    <w:p w14:paraId="7AA7FFAD" w14:textId="77777777" w:rsidR="00226002" w:rsidRPr="00226002" w:rsidRDefault="00226002" w:rsidP="00226002">
      <w:pPr>
        <w:numPr>
          <w:ilvl w:val="0"/>
          <w:numId w:val="1"/>
        </w:numPr>
        <w:jc w:val="left"/>
      </w:pPr>
      <w:r w:rsidRPr="00226002">
        <w:t>Message doctor</w:t>
      </w:r>
    </w:p>
    <w:p w14:paraId="1A088A6F" w14:textId="77777777" w:rsidR="00226002" w:rsidRPr="00226002" w:rsidRDefault="00226002" w:rsidP="00226002">
      <w:pPr>
        <w:jc w:val="left"/>
      </w:pPr>
    </w:p>
    <w:p w14:paraId="54B37E18" w14:textId="77777777" w:rsidR="00226002" w:rsidRPr="00226002" w:rsidRDefault="00226002" w:rsidP="00226002">
      <w:pPr>
        <w:jc w:val="left"/>
        <w:rPr>
          <w:b/>
          <w:bCs/>
        </w:rPr>
      </w:pPr>
      <w:r w:rsidRPr="00226002">
        <w:rPr>
          <w:b/>
          <w:bCs/>
        </w:rPr>
        <w:t>Doctor</w:t>
      </w:r>
    </w:p>
    <w:p w14:paraId="04F93A49" w14:textId="77777777" w:rsidR="00226002" w:rsidRPr="00226002" w:rsidRDefault="00226002" w:rsidP="00226002">
      <w:pPr>
        <w:numPr>
          <w:ilvl w:val="0"/>
          <w:numId w:val="1"/>
        </w:numPr>
        <w:jc w:val="left"/>
      </w:pPr>
      <w:r w:rsidRPr="00226002">
        <w:t>Login</w:t>
      </w:r>
    </w:p>
    <w:p w14:paraId="683DB4A5" w14:textId="77777777" w:rsidR="00226002" w:rsidRPr="00226002" w:rsidRDefault="00226002" w:rsidP="00226002">
      <w:pPr>
        <w:numPr>
          <w:ilvl w:val="0"/>
          <w:numId w:val="1"/>
        </w:numPr>
        <w:jc w:val="left"/>
      </w:pPr>
      <w:r w:rsidRPr="00226002">
        <w:t>Add and edit patient medications (name, dosage, schedule/frequency)</w:t>
      </w:r>
    </w:p>
    <w:p w14:paraId="22480BA3" w14:textId="77777777" w:rsidR="00226002" w:rsidRPr="00226002" w:rsidRDefault="00226002" w:rsidP="00226002">
      <w:pPr>
        <w:numPr>
          <w:ilvl w:val="0"/>
          <w:numId w:val="1"/>
        </w:numPr>
        <w:jc w:val="left"/>
      </w:pPr>
      <w:r w:rsidRPr="00226002">
        <w:t>View list of assigned patients</w:t>
      </w:r>
    </w:p>
    <w:p w14:paraId="40F3430F" w14:textId="77777777" w:rsidR="00226002" w:rsidRPr="00226002" w:rsidRDefault="00226002" w:rsidP="00226002">
      <w:pPr>
        <w:numPr>
          <w:ilvl w:val="0"/>
          <w:numId w:val="1"/>
        </w:numPr>
        <w:jc w:val="left"/>
      </w:pPr>
      <w:r w:rsidRPr="00226002">
        <w:t>View patient medication records and intake history</w:t>
      </w:r>
    </w:p>
    <w:p w14:paraId="4F605DEE" w14:textId="77777777" w:rsidR="00226002" w:rsidRPr="00226002" w:rsidRDefault="00226002" w:rsidP="00226002">
      <w:pPr>
        <w:numPr>
          <w:ilvl w:val="0"/>
          <w:numId w:val="1"/>
        </w:numPr>
        <w:jc w:val="left"/>
      </w:pPr>
      <w:r w:rsidRPr="00226002">
        <w:t>Message patient</w:t>
      </w:r>
    </w:p>
    <w:p w14:paraId="3F00583D" w14:textId="77777777" w:rsidR="00226002" w:rsidRPr="00226002" w:rsidRDefault="00226002" w:rsidP="00226002">
      <w:pPr>
        <w:jc w:val="left"/>
      </w:pPr>
    </w:p>
    <w:p w14:paraId="0B4601C4" w14:textId="77777777" w:rsidR="00226002" w:rsidRPr="00226002" w:rsidRDefault="00226002" w:rsidP="00226002">
      <w:pPr>
        <w:jc w:val="left"/>
      </w:pPr>
    </w:p>
    <w:p w14:paraId="17BE7B5F" w14:textId="77777777" w:rsidR="00226002" w:rsidRPr="00226002" w:rsidRDefault="00226002" w:rsidP="00226002">
      <w:pPr>
        <w:pStyle w:val="Heading1"/>
      </w:pPr>
      <w:r w:rsidRPr="00226002">
        <w:t>7. Conclusion</w:t>
      </w:r>
    </w:p>
    <w:p w14:paraId="018FA3B6" w14:textId="77777777" w:rsidR="00226002" w:rsidRPr="00226002" w:rsidRDefault="00226002" w:rsidP="00226002">
      <w:pPr>
        <w:jc w:val="left"/>
      </w:pPr>
      <w:r w:rsidRPr="00226002">
        <w:t>This document defines the updated structural requirements for the Medicine Tracker MVP. By precisely identifying actors, user stories, and scope constraints, the project team can maintain alignment and avoid scope creep beyond Sprint 1 goals.</w:t>
      </w:r>
    </w:p>
    <w:p w14:paraId="7E88396E" w14:textId="44DF3632" w:rsidR="00226002" w:rsidRPr="00226002" w:rsidRDefault="00226002" w:rsidP="00226002">
      <w:pPr>
        <w:jc w:val="left"/>
      </w:pPr>
      <w:r w:rsidRPr="00226002">
        <w:t xml:space="preserve">The updated scope introduces medication editing, dose notifications, intake history for both users, and a </w:t>
      </w:r>
      <w:r w:rsidR="004A4FDD">
        <w:t>two-way</w:t>
      </w:r>
      <w:r w:rsidRPr="00226002">
        <w:t xml:space="preserve"> messaging channel between patients and doctors, reflecting the core value proposition of the system.</w:t>
      </w:r>
    </w:p>
    <w:p w14:paraId="45D7996E" w14:textId="3E07150F" w:rsidR="00D232FC" w:rsidRDefault="00D232FC" w:rsidP="00226002">
      <w:pPr>
        <w:jc w:val="left"/>
      </w:pPr>
    </w:p>
    <w:sectPr w:rsidR="00D232FC" w:rsidSect="009F1B22">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6B5A" w14:textId="77777777" w:rsidR="00226002" w:rsidRDefault="00226002" w:rsidP="00827225">
      <w:pPr>
        <w:spacing w:after="0" w:line="240" w:lineRule="auto"/>
      </w:pPr>
      <w:r>
        <w:separator/>
      </w:r>
    </w:p>
  </w:endnote>
  <w:endnote w:type="continuationSeparator" w:id="0">
    <w:p w14:paraId="704A2B91" w14:textId="77777777" w:rsidR="00226002" w:rsidRDefault="00226002" w:rsidP="00827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140028"/>
      <w:docPartObj>
        <w:docPartGallery w:val="Page Numbers (Bottom of Page)"/>
        <w:docPartUnique/>
      </w:docPartObj>
    </w:sdtPr>
    <w:sdtEndPr>
      <w:rPr>
        <w:color w:val="7F7F7F" w:themeColor="background1" w:themeShade="7F"/>
        <w:spacing w:val="60"/>
      </w:rPr>
    </w:sdtEndPr>
    <w:sdtContent>
      <w:p w14:paraId="1D495699" w14:textId="77777777" w:rsidR="00827225" w:rsidRDefault="0082722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8BE1FB" w14:textId="77777777" w:rsidR="00827225" w:rsidRDefault="00827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F11D5" w14:textId="77777777" w:rsidR="00226002" w:rsidRDefault="00226002" w:rsidP="00827225">
      <w:pPr>
        <w:spacing w:after="0" w:line="240" w:lineRule="auto"/>
      </w:pPr>
      <w:r>
        <w:separator/>
      </w:r>
    </w:p>
  </w:footnote>
  <w:footnote w:type="continuationSeparator" w:id="0">
    <w:p w14:paraId="6F39F07F" w14:textId="77777777" w:rsidR="00226002" w:rsidRDefault="00226002" w:rsidP="00827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AA0"/>
    <w:multiLevelType w:val="hybridMultilevel"/>
    <w:tmpl w:val="E766D824"/>
    <w:lvl w:ilvl="0" w:tplc="6A4EB286">
      <w:start w:val="1"/>
      <w:numFmt w:val="bullet"/>
      <w:lvlText w:val="•"/>
      <w:lvlJc w:val="left"/>
      <w:pPr>
        <w:ind w:left="720" w:hanging="360"/>
      </w:pPr>
    </w:lvl>
    <w:lvl w:ilvl="1" w:tplc="731C61B4">
      <w:numFmt w:val="decimal"/>
      <w:lvlText w:val=""/>
      <w:lvlJc w:val="left"/>
      <w:pPr>
        <w:ind w:left="0" w:firstLine="0"/>
      </w:pPr>
    </w:lvl>
    <w:lvl w:ilvl="2" w:tplc="CD141906">
      <w:numFmt w:val="decimal"/>
      <w:lvlText w:val=""/>
      <w:lvlJc w:val="left"/>
      <w:pPr>
        <w:ind w:left="0" w:firstLine="0"/>
      </w:pPr>
    </w:lvl>
    <w:lvl w:ilvl="3" w:tplc="5FF4AB8A">
      <w:numFmt w:val="decimal"/>
      <w:lvlText w:val=""/>
      <w:lvlJc w:val="left"/>
      <w:pPr>
        <w:ind w:left="0" w:firstLine="0"/>
      </w:pPr>
    </w:lvl>
    <w:lvl w:ilvl="4" w:tplc="4B7C4202">
      <w:numFmt w:val="decimal"/>
      <w:lvlText w:val=""/>
      <w:lvlJc w:val="left"/>
      <w:pPr>
        <w:ind w:left="0" w:firstLine="0"/>
      </w:pPr>
    </w:lvl>
    <w:lvl w:ilvl="5" w:tplc="B4907A8E">
      <w:numFmt w:val="decimal"/>
      <w:lvlText w:val=""/>
      <w:lvlJc w:val="left"/>
      <w:pPr>
        <w:ind w:left="0" w:firstLine="0"/>
      </w:pPr>
    </w:lvl>
    <w:lvl w:ilvl="6" w:tplc="0B1818B4">
      <w:numFmt w:val="decimal"/>
      <w:lvlText w:val=""/>
      <w:lvlJc w:val="left"/>
      <w:pPr>
        <w:ind w:left="0" w:firstLine="0"/>
      </w:pPr>
    </w:lvl>
    <w:lvl w:ilvl="7" w:tplc="0130E0E4">
      <w:numFmt w:val="decimal"/>
      <w:lvlText w:val=""/>
      <w:lvlJc w:val="left"/>
      <w:pPr>
        <w:ind w:left="0" w:firstLine="0"/>
      </w:pPr>
    </w:lvl>
    <w:lvl w:ilvl="8" w:tplc="4B207010">
      <w:numFmt w:val="decimal"/>
      <w:lvlText w:val=""/>
      <w:lvlJc w:val="left"/>
      <w:pPr>
        <w:ind w:left="0" w:firstLine="0"/>
      </w:pPr>
    </w:lvl>
  </w:abstractNum>
  <w:num w:numId="1" w16cid:durableId="157550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02"/>
    <w:rsid w:val="00044764"/>
    <w:rsid w:val="00127730"/>
    <w:rsid w:val="00170070"/>
    <w:rsid w:val="00196D3C"/>
    <w:rsid w:val="001C67E3"/>
    <w:rsid w:val="00226002"/>
    <w:rsid w:val="003A25A3"/>
    <w:rsid w:val="003D1CD3"/>
    <w:rsid w:val="004A4FDD"/>
    <w:rsid w:val="00590641"/>
    <w:rsid w:val="00822D7C"/>
    <w:rsid w:val="00827225"/>
    <w:rsid w:val="008530B1"/>
    <w:rsid w:val="009F1B22"/>
    <w:rsid w:val="00A14ACC"/>
    <w:rsid w:val="00B46A59"/>
    <w:rsid w:val="00C441A4"/>
    <w:rsid w:val="00D232FC"/>
    <w:rsid w:val="00F134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E3C7"/>
  <w15:chartTrackingRefBased/>
  <w15:docId w15:val="{E61FFF12-CB81-4453-923E-BBEB75E8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02"/>
    <w:pPr>
      <w:jc w:val="both"/>
    </w:pPr>
    <w:rPr>
      <w:sz w:val="24"/>
    </w:rPr>
  </w:style>
  <w:style w:type="paragraph" w:styleId="Heading1">
    <w:name w:val="heading 1"/>
    <w:basedOn w:val="Normal"/>
    <w:next w:val="Normal"/>
    <w:link w:val="Heading1Char"/>
    <w:uiPriority w:val="9"/>
    <w:qFormat/>
    <w:rsid w:val="000447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447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447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447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447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4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447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447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447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447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4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64"/>
    <w:rPr>
      <w:rFonts w:eastAsiaTheme="majorEastAsia" w:cstheme="majorBidi"/>
      <w:color w:val="272727" w:themeColor="text1" w:themeTint="D8"/>
    </w:rPr>
  </w:style>
  <w:style w:type="paragraph" w:styleId="Title">
    <w:name w:val="Title"/>
    <w:basedOn w:val="Normal"/>
    <w:next w:val="Normal"/>
    <w:link w:val="TitleChar"/>
    <w:uiPriority w:val="10"/>
    <w:qFormat/>
    <w:rsid w:val="0004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4764"/>
    <w:rPr>
      <w:i/>
      <w:iCs/>
      <w:color w:val="404040" w:themeColor="text1" w:themeTint="BF"/>
    </w:rPr>
  </w:style>
  <w:style w:type="paragraph" w:styleId="ListParagraph">
    <w:name w:val="List Paragraph"/>
    <w:basedOn w:val="Normal"/>
    <w:uiPriority w:val="34"/>
    <w:qFormat/>
    <w:rsid w:val="00044764"/>
    <w:pPr>
      <w:ind w:left="720"/>
      <w:contextualSpacing/>
    </w:pPr>
  </w:style>
  <w:style w:type="character" w:styleId="IntenseEmphasis">
    <w:name w:val="Intense Emphasis"/>
    <w:basedOn w:val="DefaultParagraphFont"/>
    <w:uiPriority w:val="21"/>
    <w:qFormat/>
    <w:rsid w:val="00044764"/>
    <w:rPr>
      <w:i/>
      <w:iCs/>
      <w:color w:val="365F91" w:themeColor="accent1" w:themeShade="BF"/>
    </w:rPr>
  </w:style>
  <w:style w:type="paragraph" w:styleId="IntenseQuote">
    <w:name w:val="Intense Quote"/>
    <w:basedOn w:val="Normal"/>
    <w:next w:val="Normal"/>
    <w:link w:val="IntenseQuoteChar"/>
    <w:uiPriority w:val="30"/>
    <w:qFormat/>
    <w:rsid w:val="000447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4764"/>
    <w:rPr>
      <w:i/>
      <w:iCs/>
      <w:color w:val="365F91" w:themeColor="accent1" w:themeShade="BF"/>
    </w:rPr>
  </w:style>
  <w:style w:type="character" w:styleId="IntenseReference">
    <w:name w:val="Intense Reference"/>
    <w:basedOn w:val="DefaultParagraphFont"/>
    <w:uiPriority w:val="32"/>
    <w:qFormat/>
    <w:rsid w:val="00044764"/>
    <w:rPr>
      <w:b/>
      <w:bCs/>
      <w:smallCaps/>
      <w:color w:val="365F91" w:themeColor="accent1" w:themeShade="BF"/>
      <w:spacing w:val="5"/>
    </w:rPr>
  </w:style>
  <w:style w:type="paragraph" w:styleId="NoSpacing">
    <w:name w:val="No Spacing"/>
    <w:link w:val="NoSpacingChar"/>
    <w:uiPriority w:val="1"/>
    <w:qFormat/>
    <w:rsid w:val="009F1B2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F1B22"/>
    <w:rPr>
      <w:rFonts w:eastAsiaTheme="minorEastAsia"/>
      <w:kern w:val="0"/>
      <w:lang w:val="en-US"/>
      <w14:ligatures w14:val="none"/>
    </w:rPr>
  </w:style>
  <w:style w:type="paragraph" w:styleId="TOCHeading">
    <w:name w:val="TOC Heading"/>
    <w:basedOn w:val="Heading1"/>
    <w:next w:val="Normal"/>
    <w:uiPriority w:val="39"/>
    <w:unhideWhenUsed/>
    <w:qFormat/>
    <w:rsid w:val="00C441A4"/>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8272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225"/>
    <w:rPr>
      <w:sz w:val="24"/>
    </w:rPr>
  </w:style>
  <w:style w:type="paragraph" w:styleId="Footer">
    <w:name w:val="footer"/>
    <w:basedOn w:val="Normal"/>
    <w:link w:val="FooterChar"/>
    <w:uiPriority w:val="99"/>
    <w:unhideWhenUsed/>
    <w:rsid w:val="008272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722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esktop\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37A0FE5F474D969944C46CA66FF7ED"/>
        <w:category>
          <w:name w:val="General"/>
          <w:gallery w:val="placeholder"/>
        </w:category>
        <w:types>
          <w:type w:val="bbPlcHdr"/>
        </w:types>
        <w:behaviors>
          <w:behavior w:val="content"/>
        </w:behaviors>
        <w:guid w:val="{8E267362-F772-4E73-A72A-E313B7890C54}"/>
      </w:docPartPr>
      <w:docPartBody>
        <w:p w:rsidR="009C5A94" w:rsidRDefault="009C5A94" w:rsidP="009C5A94">
          <w:pPr>
            <w:pStyle w:val="1037A0FE5F474D969944C46CA66FF7ED"/>
          </w:pPr>
          <w:r>
            <w:rPr>
              <w:rFonts w:asciiTheme="majorHAnsi" w:eastAsiaTheme="majorEastAsia" w:hAnsiTheme="majorHAnsi" w:cstheme="majorBidi"/>
              <w:color w:val="156082" w:themeColor="accent1"/>
              <w:sz w:val="88"/>
              <w:szCs w:val="88"/>
            </w:rPr>
            <w:t>[Document title]</w:t>
          </w:r>
        </w:p>
      </w:docPartBody>
    </w:docPart>
    <w:docPart>
      <w:docPartPr>
        <w:name w:val="B1E77C6D7DB64E0DB6F0463BA0DF3929"/>
        <w:category>
          <w:name w:val="General"/>
          <w:gallery w:val="placeholder"/>
        </w:category>
        <w:types>
          <w:type w:val="bbPlcHdr"/>
        </w:types>
        <w:behaviors>
          <w:behavior w:val="content"/>
        </w:behaviors>
        <w:guid w:val="{69BBA395-5B7D-4C49-8E30-28784CF86564}"/>
      </w:docPartPr>
      <w:docPartBody>
        <w:p w:rsidR="009C5A94" w:rsidRDefault="009C5A94" w:rsidP="009C5A94">
          <w:pPr>
            <w:pStyle w:val="B1E77C6D7DB64E0DB6F0463BA0DF3929"/>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94"/>
    <w:rsid w:val="00822D7C"/>
    <w:rsid w:val="009C5A94"/>
    <w:rsid w:val="00B46A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37A0FE5F474D969944C46CA66FF7ED">
    <w:name w:val="1037A0FE5F474D969944C46CA66FF7ED"/>
    <w:rsid w:val="009C5A94"/>
  </w:style>
  <w:style w:type="paragraph" w:customStyle="1" w:styleId="B1E77C6D7DB64E0DB6F0463BA0DF3929">
    <w:name w:val="B1E77C6D7DB64E0DB6F0463BA0DF3929"/>
    <w:rsid w:val="009C5A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STC Higher Education, Malta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AF59ED-5647-41F0-84BB-0379ACDC7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 Template</Template>
  <TotalTime>0</TotalTime>
  <Pages>10</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NCC NUMBER: 212843</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 Tracker System</dc:title>
  <dc:subject>User Stories &amp; Requirements Specification</dc:subject>
  <dc:creator>5CS024 / Collaborative Development 
Sprint 1 – Minimum Viable Product (MVP) Business AnalystAymane Salassi10/02/2026</dc:creator>
  <cp:keywords/>
  <dc:description/>
  <cp:lastModifiedBy>Mallia, Martina</cp:lastModifiedBy>
  <cp:revision>2</cp:revision>
  <dcterms:created xsi:type="dcterms:W3CDTF">2026-03-05T17:54:00Z</dcterms:created>
  <dcterms:modified xsi:type="dcterms:W3CDTF">2026-03-05T17:54:00Z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1d733042-93e5-4914-96e5-b242f71ddfd1</vt:lpwstr>
  </property>
</Properties>
</file>